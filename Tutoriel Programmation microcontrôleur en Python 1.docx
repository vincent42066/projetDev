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lang w:val="fr-FR"/>
        </w:rPr>
        <w:id w:val="-200704945"/>
      </w:sdtPr>
      <w:sdtEndPr/>
      <w:sdtContent>
        <w:sdt>
          <w:sdtPr>
            <w:rPr>
              <w:lang w:val="fr-FR"/>
            </w:rPr>
            <w:id w:val="596752214"/>
          </w:sdtPr>
          <w:sdtEndPr/>
          <w:sdtContent>
            <w:p w:rsidR="001C2538" w:rsidRDefault="00A37E3D">
              <w:pPr>
                <w:pStyle w:val="Logo"/>
                <w:rPr>
                  <w:lang w:val="fr-FR"/>
                </w:rPr>
              </w:pPr>
              <w:r>
                <w:rPr>
                  <w:noProof/>
                  <w:lang w:val="fr-FR" w:eastAsia="fr-FR"/>
                </w:rPr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3776345</wp:posOffset>
                    </wp:positionH>
                    <wp:positionV relativeFrom="paragraph">
                      <wp:posOffset>306705</wp:posOffset>
                    </wp:positionV>
                    <wp:extent cx="2113280" cy="1487805"/>
                    <wp:effectExtent l="0" t="0" r="1905" b="0"/>
                    <wp:wrapNone/>
                    <wp:docPr id="3" name="Imag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Imag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13266" cy="148751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sdt>
                <w:sdtPr>
                  <w:rPr>
                    <w:lang w:val="fr-FR"/>
                  </w:rPr>
                  <w:alias w:val="Cliquez sur l’icône à droite pour remplacer le logo"/>
                  <w:tag w:val="Cliquez sur l’icône à droite pour remplacer le logo"/>
                  <w:id w:val="1176151701"/>
                  <w:picture/>
                </w:sdtPr>
                <w:sdtEndPr/>
                <w:sdtContent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409700" cy="1416050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Imag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4921" cy="14413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sdtContent>
              </w:sdt>
              <w:r>
                <w:rPr>
                  <w:noProof/>
                  <w:lang w:val="fr-FR" w:eastAsia="fr-FR"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1" allowOverlap="1">
                        <wp:simplePos x="0" y="0"/>
                        <wp:positionH relativeFrom="margin">
                          <wp:align>left</wp:align>
                        </wp:positionH>
                        <wp:positionV relativeFrom="margin">
                          <wp:align>bottom</wp:align>
                        </wp:positionV>
                        <wp:extent cx="5943600" cy="621665"/>
                        <wp:effectExtent l="0" t="0" r="0" b="6985"/>
                        <wp:wrapTopAndBottom/>
                        <wp:docPr id="1" name="Zone de texte 1" descr="Zone de texte affichant les informations de contact de la société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943600" cy="62179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tbl>
                                    <w:tblPr>
                                      <w:tblW w:w="5898" w:type="dxa"/>
                                      <w:jc w:val="center"/>
                                      <w:tblLayout w:type="fixed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2352"/>
                                      <w:gridCol w:w="1320"/>
                                      <w:gridCol w:w="2226"/>
                                    </w:tblGrid>
                                    <w:tr w:rsidR="001C2538">
                                      <w:trPr>
                                        <w:jc w:val="center"/>
                                      </w:trPr>
                                      <w:tc>
                                        <w:tcPr>
                                          <w:tcW w:w="2352" w:type="dxa"/>
                                        </w:tcPr>
                                        <w:p w:rsidR="001C2538" w:rsidRDefault="00A37E3D">
                                          <w:pPr>
                                            <w:pStyle w:val="Coordonnes"/>
                                            <w:rPr>
                                              <w:b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sz w:val="24"/>
                                              <w:lang w:val="fr-FR"/>
                                            </w:rPr>
                                            <w:t xml:space="preserve">Auteur : 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20" w:type="dxa"/>
                                        </w:tcPr>
                                        <w:p w:rsidR="001C2538" w:rsidRDefault="00A37E3D">
                                          <w:pPr>
                                            <w:pStyle w:val="Coordonnes"/>
                                            <w:rPr>
                                              <w:b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sz w:val="24"/>
                                              <w:lang w:val="fr-FR"/>
                                            </w:rPr>
                                            <w:t>Encadrant :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2226" w:type="dxa"/>
                                        </w:tcPr>
                                        <w:p w:rsidR="001C2538" w:rsidRDefault="00A37E3D">
                                          <w:pPr>
                                            <w:pStyle w:val="Coordonnes"/>
                                            <w:jc w:val="center"/>
                                            <w:rPr>
                                              <w:b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b/>
                                              <w:sz w:val="24"/>
                                            </w:rPr>
                                            <w:t>Année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b/>
                                              <w:sz w:val="24"/>
                                            </w:rPr>
                                            <w:t xml:space="preserve">: </w:t>
                                          </w:r>
                                        </w:p>
                                      </w:tc>
                                    </w:tr>
                                    <w:tr w:rsidR="001C2538">
                                      <w:trPr>
                                        <w:jc w:val="center"/>
                                      </w:trPr>
                                      <w:sdt>
                                        <w:sdtPr>
                                          <w:alias w:val="Adresse"/>
                                          <w:id w:val="1450665542"/>
                                          <w:placeholder>
                                            <w:docPart w:val="7DBBCC3D4EFB472D8F6F75F7235F6E56"/>
                                          </w:placeholder>
                                          <w15:appearance w15:val="hidden"/>
                                          <w:text w:multiLine="1"/>
                                        </w:sdtPr>
                                        <w:sdtEndPr/>
                                        <w:sdtContent>
                                          <w:tc>
                                            <w:tcPr>
                                              <w:tcW w:w="2352" w:type="dxa"/>
                                            </w:tcPr>
                                            <w:p w:rsidR="001C2538" w:rsidRDefault="00A37E3D">
                                              <w:pPr>
                                                <w:pStyle w:val="Coordonnes"/>
                                              </w:pPr>
                                              <w:r>
                                                <w:rPr>
                                                  <w:lang w:val="fr-FR"/>
                                                </w:rPr>
                                                <w:t>Aymeric Maurice</w:t>
                                              </w:r>
                                              <w:r>
                                                <w:rPr>
                                                  <w:lang w:val="fr-FR"/>
                                                </w:rPr>
                                                <w:br/>
                                                <w:t>Vincent Desnos</w:t>
                                              </w:r>
                                            </w:p>
                                          </w:tc>
                                        </w:sdtContent>
                                      </w:sdt>
                                      <w:tc>
                                        <w:tcPr>
                                          <w:tcW w:w="1320" w:type="dxa"/>
                                        </w:tcPr>
                                        <w:p w:rsidR="001C2538" w:rsidRDefault="00A37E3D">
                                          <w:pPr>
                                            <w:pStyle w:val="Coordonnes"/>
                                            <w:rPr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lang w:val="fr-FR"/>
                                            </w:rPr>
                                            <w:t>Pierre Gaucher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2226" w:type="dxa"/>
                                        </w:tcPr>
                                        <w:p w:rsidR="001C2538" w:rsidRDefault="00A37E3D">
                                          <w:pPr>
                                            <w:pStyle w:val="Coordonnes"/>
                                            <w:jc w:val="center"/>
                                          </w:pPr>
                                          <w:r>
                                            <w:t>DII3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1C2538" w:rsidRDefault="001C2538">
                                    <w:pPr>
                                      <w:pStyle w:val="Espacedutableau"/>
                                      <w:rPr>
                                        <w:lang w:val="fr-FR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1" o:spid="_x0000_s1026" type="#_x0000_t202" alt="Zone de texte affichant les informations de contact de la société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RLTnAIAAKEFAAAOAAAAZHJzL2Uyb0RvYy54bWysVNtuEzEQfUfiHyy/003SNtComyq0KkKq&#10;aEVBSLw5Xrtr4fUstnPjj/od/TGOvZukBSRUxMvueO5z5nJ6tm4sWyofDLmSDw8GnCknqTLuruSf&#10;P12+esNZiMJVwpJTJd+owM+mL1+crtqJGlFNtlKewYkLk1Vb8jrGdlIUQdaqEeGAWuUg1OQbEfH0&#10;d0XlxQreG1uMBoNxsSJftZ6kCgHci07Ip9m/1krGa62DisyWHLnF/PX5O0/fYnoqJndetLWRfRri&#10;H7JohHEIunN1IaJgC29+c9UY6SmQjgeSmoK0NlLlGlDNcPBLNbe1aFWuBeCEdgdT+H9u5YfljWem&#10;Qu84c6JBi76iUaxSLKp1VAzsSgUJyJ7yRUq9Fg7IqsCM61qEKQjJVpKLQsZEWsECSfNwHx/uE9yr&#10;NkwQ9bZF3Lh+S+sUuucHMBOKa+2b9Ac+DHI0brNrFrJiEszjk6PD8QAiCdl4NHx9Mkpuir1160N8&#10;p6hhiSi5xzDkHonlVYid6lYlBQtkTXVprM2PNIDq3Hq2FBgdIaVyMeeJAE80rWMrJHB4PMjOHSUX&#10;nXfrkiuVx7APmarvqsxU3FiVdKz7qDTakIv9a/ysnbQ0Qj3HsNffZ/Uc464OWOTIaPDOuDGOfK4+&#10;7+0eturbFjLd6aM/j+pOZFzP133351RtMBSeui0Nrbw06NyVCPFGeKwlmo1TE6/x0ZaAOvUUZzX5&#10;H3/iJ31sC6ScrbDmJQ/fF8Irzux7hz0ajo+OMTgs5hcC+Cfs+ZbtFs05YRCwDsgrk0k52i2pPTVf&#10;cItmKR5EwklELbmMfvs4j93hwapINZtlNVyBVsQrd9vK5DxB62i2iKRNHtEEUYdLDx3uQB7y/mal&#10;Q/P4nbX2l3X6EwAA//8DAFBLAwQUAAYACAAAACEAKrxhKtsAAAAEAQAADwAAAGRycy9kb3ducmV2&#10;LnhtbEyPT0vDQBDF74LfYRmhN7vRlmpjNkWUQqEe7B/wOslOk9jsbMhu2/jtHb3oZZjHG978XrYY&#10;XKvO1IfGs4G7cQKKuPS24crAfre8fQQVIrLF1jMZ+KIAi/z6KsPU+gtv6LyNlZIQDikaqGPsUq1D&#10;WZPDMPYdsXgH3zuMIvtK2x4vEu5afZ8kM+2wYflQY0cvNZXH7ckZcJvizfHr6p3368OxmnxM1587&#10;b8zoZnh+AhVpiH/H8IMv6JALU+FPbINqDUiR+DvFm09mIgtZHuag80z/h8+/AQAA//8DAFBLAQIt&#10;ABQABgAIAAAAIQC2gziS/gAAAOEBAAATAAAAAAAAAAAAAAAAAAAAAABbQ29udGVudF9UeXBlc10u&#10;eG1sUEsBAi0AFAAGAAgAAAAhADj9If/WAAAAlAEAAAsAAAAAAAAAAAAAAAAALwEAAF9yZWxzLy5y&#10;ZWxzUEsBAi0AFAAGAAgAAAAhAJn1EtOcAgAAoQUAAA4AAAAAAAAAAAAAAAAALgIAAGRycy9lMm9E&#10;b2MueG1sUEsBAi0AFAAGAAgAAAAhACq8YSrbAAAABAEAAA8AAAAAAAAAAAAAAAAA9gQAAGRycy9k&#10;b3ducmV2LnhtbFBLBQYAAAAABAAEAPMAAAD+BQAAAAA=&#10;" fillcolor="#f24f4f [3204]" stroked="f" strokeweight=".5pt">
                        <v:textbox inset="12.96pt,0,12.96pt,0">
                          <w:txbxContent>
                            <w:tbl>
                              <w:tblPr>
                                <w:tblW w:w="5898" w:type="dxa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352"/>
                                <w:gridCol w:w="1320"/>
                                <w:gridCol w:w="2226"/>
                              </w:tblGrid>
                              <w:tr w:rsidR="001C2538">
                                <w:trPr>
                                  <w:jc w:val="center"/>
                                </w:trPr>
                                <w:tc>
                                  <w:tcPr>
                                    <w:tcW w:w="2352" w:type="dxa"/>
                                  </w:tcPr>
                                  <w:p w:rsidR="001C2538" w:rsidRDefault="00A37E3D">
                                    <w:pPr>
                                      <w:pStyle w:val="Coordonnes"/>
                                      <w:rPr>
                                        <w:b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4"/>
                                        <w:lang w:val="fr-FR"/>
                                      </w:rPr>
                                      <w:t xml:space="preserve">Auteur : </w:t>
                                    </w:r>
                                  </w:p>
                                </w:tc>
                                <w:tc>
                                  <w:tcPr>
                                    <w:tcW w:w="1320" w:type="dxa"/>
                                  </w:tcPr>
                                  <w:p w:rsidR="001C2538" w:rsidRDefault="00A37E3D">
                                    <w:pPr>
                                      <w:pStyle w:val="Coordonnes"/>
                                      <w:rPr>
                                        <w:b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4"/>
                                        <w:lang w:val="fr-FR"/>
                                      </w:rPr>
                                      <w:t>Encadrant :</w:t>
                                    </w:r>
                                  </w:p>
                                </w:tc>
                                <w:tc>
                                  <w:tcPr>
                                    <w:tcW w:w="2226" w:type="dxa"/>
                                  </w:tcPr>
                                  <w:p w:rsidR="001C2538" w:rsidRDefault="00A37E3D">
                                    <w:pPr>
                                      <w:pStyle w:val="Coordonnes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>Année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: </w:t>
                                    </w:r>
                                  </w:p>
                                </w:tc>
                              </w:tr>
                              <w:tr w:rsidR="001C2538">
                                <w:trPr>
                                  <w:jc w:val="center"/>
                                </w:trPr>
                                <w:sdt>
                                  <w:sdtPr>
                                    <w:alias w:val="Adresse"/>
                                    <w:id w:val="1450665542"/>
                                    <w:placeholder>
                                      <w:docPart w:val="7DBBCC3D4EFB472D8F6F75F7235F6E56"/>
                                    </w:placeholder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tc>
                                      <w:tcPr>
                                        <w:tcW w:w="2352" w:type="dxa"/>
                                      </w:tcPr>
                                      <w:p w:rsidR="001C2538" w:rsidRDefault="00A37E3D">
                                        <w:pPr>
                                          <w:pStyle w:val="Coordonnes"/>
                                        </w:pPr>
                                        <w:r>
                                          <w:rPr>
                                            <w:lang w:val="fr-FR"/>
                                          </w:rPr>
                                          <w:t>Aymeric Maurice</w:t>
                                        </w:r>
                                        <w:r>
                                          <w:rPr>
                                            <w:lang w:val="fr-FR"/>
                                          </w:rPr>
                                          <w:br/>
                                          <w:t>Vincent Desnos</w:t>
                                        </w:r>
                                      </w:p>
                                    </w:tc>
                                  </w:sdtContent>
                                </w:sdt>
                                <w:tc>
                                  <w:tcPr>
                                    <w:tcW w:w="1320" w:type="dxa"/>
                                  </w:tcPr>
                                  <w:p w:rsidR="001C2538" w:rsidRDefault="00A37E3D">
                                    <w:pPr>
                                      <w:pStyle w:val="Coordonnes"/>
                                      <w:rPr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>Pierre Gaucher</w:t>
                                    </w:r>
                                  </w:p>
                                </w:tc>
                                <w:tc>
                                  <w:tcPr>
                                    <w:tcW w:w="2226" w:type="dxa"/>
                                  </w:tcPr>
                                  <w:p w:rsidR="001C2538" w:rsidRDefault="00A37E3D">
                                    <w:pPr>
                                      <w:pStyle w:val="Coordonnes"/>
                                      <w:jc w:val="center"/>
                                    </w:pPr>
                                    <w:r>
                                      <w:t>DII3</w:t>
                                    </w:r>
                                  </w:p>
                                </w:tc>
                              </w:tr>
                            </w:tbl>
                            <w:p w:rsidR="001C2538" w:rsidRDefault="001C2538">
                              <w:pPr>
                                <w:pStyle w:val="Espacedutableau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v:textbox>
                        <w10:wrap type="topAndBottom" anchorx="margin" anchory="margin"/>
                      </v:shape>
                    </w:pict>
                  </mc:Fallback>
                </mc:AlternateContent>
              </w:r>
              <w:r>
                <w:rPr>
                  <w:noProof/>
                  <w:lang w:val="fr-FR" w:eastAsia="fr-FR"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>
                        <wp:simplePos x="0" y="0"/>
                        <wp:positionH relativeFrom="margin">
                          <wp:align>left</wp:align>
                        </wp:positionH>
                        <wp:positionV relativeFrom="margin">
                          <wp:align>center</wp:align>
                        </wp:positionV>
                        <wp:extent cx="5486400" cy="1463040"/>
                        <wp:effectExtent l="0" t="0" r="15240" b="1905"/>
                        <wp:wrapTopAndBottom/>
                        <wp:docPr id="2" name="Zone de texte 2" descr="Zone de texte affichant le titre et le sous-titre du document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486400" cy="1463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C2538" w:rsidRDefault="00A37E3D">
                                    <w:pPr>
                                      <w:pStyle w:val="Titre"/>
                                      <w:rPr>
                                        <w:lang w:val="fr-FR"/>
                                      </w:rPr>
                                    </w:pPr>
                                    <w:sdt>
                                      <w:sdtPr>
                                        <w:alias w:val="Titre"/>
                                        <w:id w:val="1398315692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r>
                                          <w:rPr>
                                            <w:lang w:val="fr-FR"/>
                                          </w:rPr>
                                          <w:t>Programmation microcontrôleur en Python</w:t>
                                        </w:r>
                                      </w:sdtContent>
                                    </w:sdt>
                                  </w:p>
                                  <w:p w:rsidR="001C2538" w:rsidRDefault="00A37E3D">
                                    <w:pPr>
                                      <w:pStyle w:val="Sous-titre"/>
                                      <w:rPr>
                                        <w:lang w:val="fr-FR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lang w:val="fr-FR"/>
                                        </w:rPr>
                                        <w:alias w:val="Sous-titre"/>
                                        <w:id w:val="728655622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r>
                                          <w:rPr>
                                            <w:lang w:val="fr-FR"/>
                                          </w:rPr>
                                          <w:t>Tutoriel d’installation de l’IDE Python et gestion des ressources matérielles</w:t>
                                        </w:r>
                                      </w:sdtContent>
                                    </w:sdt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85000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id="Zone de texte 2" o:spid="_x0000_s1027" type="#_x0000_t202" alt="Zone de texte affichant le titre et le sous-titre du document" style="position:absolute;margin-left:0;margin-top:0;width:6in;height:115.2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+h8hgIAAGsFAAAOAAAAZHJzL2Uyb0RvYy54bWysVFtP2zAUfp+0/2D5HZJCqVBFijoQ0yQ0&#10;0Ng0aW+uY5Novs12mnS/fp+dpjC2F6a9OCfnfr5zubgctCJb4UNrTUVnxyUlwnBbt+axol8+3xyd&#10;UxIiMzVT1oiK7kSgl6u3by56txQntrGqFp7AiQnL3lW0idEtiyLwRmgWjq0TBkJpvWYRv/6xqD3r&#10;4V2r4qQsF0Vvfe285SIEcK9HIV1l/1IKHu+kDCISVVHkFvPr87tJb7G6YMtHz1zT8n0a7B+y0Kw1&#10;CHpwdc0iI51v/3ClW+5tsDIec6sLK2XLRa4B1czKF9U8NMyJXAvACe4AU/h/bvnH7b0nbV3RE0oM&#10;02jRNzSK1IJEMURBwK5F4IDsdz5LqTfMAFmottELklAWJNguHI2MuiO15Z0WJiagexeWiPfgEDEO&#10;7+yAgZn4AcyE3yC9Tl8gQyBHy3aHNiEfwsE8m58v5iVEHLLZfHFaznMjiydz50N8L6wmiaioxxzk&#10;9rDtbYhIBaqTSopm7E2rVJ4FZUhf0cXpWZkNDhJYKJN0RZ6qvZtU0ph6puJOiaSjzCchgWquIDHy&#10;PIsr5cmWYRIZ58AkF5/9QjtpSSTxGsO9/lNWrzEe65giWxMPxro11ufqX6Rdf59SlqM+gHxWdyLj&#10;sBnyOB06u7H1Dg33dty94PhNi6bcshDvmceyoZE4IPEOj1QW4Ns9RUlj/c+/8ZM+dgBSSnosb0XD&#10;j455QYn6YLAdadMnwk/EZiJMp68sujDDaXI8kzDwUU2k9FZ/xV1ZpygQMcMRq6JxIq/ieEJwl7hY&#10;r7MS9tmxeGseHE+uc9fduosYrTxxCZ0Riz1q2Og8iPvrk07G8/+s9XQjV78AAAD//wMAUEsDBBQA&#10;BgAIAAAAIQCJ9OqA2wAAAAUBAAAPAAAAZHJzL2Rvd25yZXYueG1sTI9BS8NAEIXvgv9hmYI3u9ta&#10;So3ZlCIUPAhq6iW3bXZMQnZnQ3bbxn/v6MVeHjze8N43+XbyTpxxjF0gDYu5AoFUB9tRo+HzsL/f&#10;gIjJkDUuEGr4xgjb4vYmN5kNF/rAc5kawSUUM6OhTWnIpIx1i97EeRiQOPsKozeJ7dhIO5oLl3sn&#10;l0qtpTcd8UJrBnxuse7Lk9ewq/xB0Uv57mKoqrf+1fb78Kj13WzaPYFIOKX/Y/jFZ3QomOkYTmSj&#10;cBr4kfSnnG3WK7ZHDcsHtQJZ5PKavvgBAAD//wMAUEsBAi0AFAAGAAgAAAAhALaDOJL+AAAA4QEA&#10;ABMAAAAAAAAAAAAAAAAAAAAAAFtDb250ZW50X1R5cGVzXS54bWxQSwECLQAUAAYACAAAACEAOP0h&#10;/9YAAACUAQAACwAAAAAAAAAAAAAAAAAvAQAAX3JlbHMvLnJlbHNQSwECLQAUAAYACAAAACEAFb/o&#10;fIYCAABrBQAADgAAAAAAAAAAAAAAAAAuAgAAZHJzL2Uyb0RvYy54bWxQSwECLQAUAAYACAAAACEA&#10;ifTqgNsAAAAFAQAADwAAAAAAAAAAAAAAAADgBAAAZHJzL2Rvd25yZXYueG1sUEsFBgAAAAAEAAQA&#10;8wAAAOgFAAAAAA==&#10;" filled="f" stroked="f" strokeweight=".5pt">
                        <v:textbox style="mso-fit-shape-to-text:t" inset="0,0,0,0">
                          <w:txbxContent>
                            <w:p w:rsidR="001C2538" w:rsidRDefault="00A37E3D">
                              <w:pPr>
                                <w:pStyle w:val="Titre"/>
                                <w:rPr>
                                  <w:lang w:val="fr-FR"/>
                                </w:rPr>
                              </w:pPr>
                              <w:sdt>
                                <w:sdtPr>
                                  <w:alias w:val="Titre"/>
                                  <w:id w:val="1398315692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>
                                    <w:rPr>
                                      <w:lang w:val="fr-FR"/>
                                    </w:rPr>
                                    <w:t>Programmation microcontrôleur en Python</w:t>
                                  </w:r>
                                </w:sdtContent>
                              </w:sdt>
                            </w:p>
                            <w:p w:rsidR="001C2538" w:rsidRDefault="00A37E3D">
                              <w:pPr>
                                <w:pStyle w:val="Sous-titre"/>
                                <w:rPr>
                                  <w:lang w:val="fr-FR"/>
                                </w:rPr>
                              </w:pPr>
                              <w:sdt>
                                <w:sdtPr>
                                  <w:rPr>
                                    <w:lang w:val="fr-FR"/>
                                  </w:rPr>
                                  <w:alias w:val="Sous-titre"/>
                                  <w:id w:val="728655622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>
                                    <w:rPr>
                                      <w:lang w:val="fr-FR"/>
                                    </w:rPr>
                                    <w:t>Tutoriel d’installation de l’IDE Python et gestion des ressources matérielles</w:t>
                                  </w:r>
                                </w:sdtContent>
                              </w:sdt>
                            </w:p>
                          </w:txbxContent>
                        </v:textbox>
                        <w10:wrap type="topAndBottom" anchorx="margin" anchory="margin"/>
                      </v:shape>
                    </w:pict>
                  </mc:Fallback>
                </mc:AlternateContent>
              </w:r>
            </w:p>
            <w:p w:rsidR="001C2538" w:rsidRDefault="001C2538">
              <w:pPr>
                <w:rPr>
                  <w:lang w:val="fr-FR"/>
                </w:rPr>
              </w:pPr>
            </w:p>
            <w:p w:rsidR="001C2538" w:rsidRDefault="00A37E3D">
              <w:pPr>
                <w:rPr>
                  <w:lang w:val="fr-FR"/>
                </w:rPr>
              </w:pPr>
              <w:r>
                <w:rPr>
                  <w:noProof/>
                  <w:lang w:val="fr-FR" w:eastAsia="fr-FR"/>
                </w:rPr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1408430</wp:posOffset>
                    </wp:positionH>
                    <wp:positionV relativeFrom="paragraph">
                      <wp:posOffset>3743325</wp:posOffset>
                    </wp:positionV>
                    <wp:extent cx="3187065" cy="2209800"/>
                    <wp:effectExtent l="0" t="0" r="0" b="0"/>
                    <wp:wrapNone/>
                    <wp:docPr id="48" name="Image 48" descr="Résultat de recherche d'images pour &quot;pyboard&quot;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8" name="Image 48" descr="Résultat de recherche d'images pour &quot;pyboard&quot;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75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87219" cy="22100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  <w:r>
                <w:rPr>
                  <w:lang w:val="fr-FR"/>
                </w:rPr>
                <w:br w:type="page"/>
              </w:r>
            </w:p>
          </w:sdtContent>
        </w:sdt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2"/>
          <w:szCs w:val="20"/>
          <w:lang w:val="fr-FR"/>
        </w:rPr>
        <w:id w:val="1250242059"/>
      </w:sdtPr>
      <w:sdtEndPr>
        <w:rPr>
          <w:b/>
          <w:bCs/>
        </w:rPr>
      </w:sdtEndPr>
      <w:sdtContent>
        <w:p w:rsidR="001C2538" w:rsidRDefault="00A37E3D">
          <w:pPr>
            <w:pStyle w:val="En-ttedetabledesmatires1"/>
            <w:rPr>
              <w:sz w:val="96"/>
              <w:lang w:val="fr-FR"/>
            </w:rPr>
          </w:pPr>
          <w:r>
            <w:rPr>
              <w:rFonts w:ascii="Century Gothic" w:hAnsi="Century Gothic"/>
              <w:color w:val="DF1010"/>
              <w:sz w:val="96"/>
              <w:lang w:val="fr-FR"/>
            </w:rPr>
            <w:t>Table des matières</w:t>
          </w:r>
        </w:p>
        <w:p w:rsidR="00331282" w:rsidRDefault="00A37E3D">
          <w:pPr>
            <w:pStyle w:val="TM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fr-FR" w:eastAsia="fr-FR"/>
            </w:rPr>
          </w:pPr>
          <w:r>
            <w:rPr>
              <w:rStyle w:val="Lienhypertexte"/>
              <w:sz w:val="28"/>
            </w:rPr>
            <w:fldChar w:fldCharType="begin"/>
          </w:r>
          <w:r>
            <w:rPr>
              <w:rStyle w:val="Lienhypertexte"/>
              <w:sz w:val="28"/>
            </w:rPr>
            <w:instrText xml:space="preserve"> TOC \o </w:instrText>
          </w:r>
          <w:r>
            <w:rPr>
              <w:rStyle w:val="Lienhypertexte"/>
              <w:sz w:val="28"/>
            </w:rPr>
            <w:instrText xml:space="preserve">"1-2" \n "2-2" \h \z \u </w:instrText>
          </w:r>
          <w:r>
            <w:rPr>
              <w:rStyle w:val="Lienhypertexte"/>
              <w:sz w:val="28"/>
            </w:rPr>
            <w:fldChar w:fldCharType="separate"/>
          </w:r>
          <w:hyperlink w:anchor="_Toc507615007" w:history="1">
            <w:r w:rsidR="00331282" w:rsidRPr="0099185D">
              <w:rPr>
                <w:rStyle w:val="Lienhypertexte"/>
                <w:rFonts w:ascii="Century Gothic" w:hAnsi="Century Gothic"/>
                <w:noProof/>
              </w:rPr>
              <w:t>Introduction</w:t>
            </w:r>
            <w:r w:rsidR="00331282">
              <w:rPr>
                <w:noProof/>
                <w:webHidden/>
              </w:rPr>
              <w:tab/>
            </w:r>
            <w:r w:rsidR="00331282">
              <w:rPr>
                <w:noProof/>
                <w:webHidden/>
              </w:rPr>
              <w:fldChar w:fldCharType="begin"/>
            </w:r>
            <w:r w:rsidR="00331282">
              <w:rPr>
                <w:noProof/>
                <w:webHidden/>
              </w:rPr>
              <w:instrText xml:space="preserve"> PAGEREF _Toc507615007 \h </w:instrText>
            </w:r>
            <w:r w:rsidR="00331282">
              <w:rPr>
                <w:noProof/>
                <w:webHidden/>
              </w:rPr>
            </w:r>
            <w:r w:rsidR="00331282">
              <w:rPr>
                <w:noProof/>
                <w:webHidden/>
              </w:rPr>
              <w:fldChar w:fldCharType="separate"/>
            </w:r>
            <w:r w:rsidR="00331282">
              <w:rPr>
                <w:noProof/>
                <w:webHidden/>
              </w:rPr>
              <w:t>2</w:t>
            </w:r>
            <w:r w:rsidR="00331282">
              <w:rPr>
                <w:noProof/>
                <w:webHidden/>
              </w:rPr>
              <w:fldChar w:fldCharType="end"/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08" w:history="1">
            <w:r w:rsidRPr="0099185D">
              <w:rPr>
                <w:rStyle w:val="Lienhypertexte"/>
                <w:noProof/>
              </w:rPr>
              <w:t>Contexte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09" w:history="1">
            <w:r w:rsidRPr="0099185D">
              <w:rPr>
                <w:rStyle w:val="Lienhypertexte"/>
                <w:noProof/>
              </w:rPr>
              <w:t>Objectifs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10" w:history="1">
            <w:r w:rsidRPr="0099185D">
              <w:rPr>
                <w:rStyle w:val="Lienhypertexte"/>
                <w:noProof/>
              </w:rPr>
              <w:t>Caractéristiques de la Pyboard</w:t>
            </w:r>
          </w:hyperlink>
        </w:p>
        <w:p w:rsidR="00331282" w:rsidRDefault="00331282">
          <w:pPr>
            <w:pStyle w:val="TM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fr-FR" w:eastAsia="fr-FR"/>
            </w:rPr>
          </w:pPr>
          <w:hyperlink w:anchor="_Toc507615011" w:history="1">
            <w:r w:rsidRPr="0099185D">
              <w:rPr>
                <w:rStyle w:val="Lienhypertexte"/>
                <w:noProof/>
              </w:rPr>
              <w:t>Installation de l’IDE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_Toc507615011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282" w:rsidRDefault="00331282">
          <w:pPr>
            <w:pStyle w:val="TM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fr-FR" w:eastAsia="fr-FR"/>
            </w:rPr>
          </w:pPr>
          <w:hyperlink w:anchor="_Toc507615012" w:history="1">
            <w:r w:rsidRPr="0099185D">
              <w:rPr>
                <w:rStyle w:val="Lienhypertexte"/>
                <w:noProof/>
              </w:rPr>
              <w:t>Gestion des ressources matérielles du microcontrôleur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_Toc507615012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13" w:history="1">
            <w:r w:rsidRPr="0099185D">
              <w:rPr>
                <w:rStyle w:val="Lienhypertexte"/>
                <w:noProof/>
              </w:rPr>
              <w:t>Système de fichiers local et carte SD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14" w:history="1">
            <w:r w:rsidRPr="0099185D">
              <w:rPr>
                <w:rStyle w:val="Lienhypertexte"/>
                <w:noProof/>
              </w:rPr>
              <w:t>Modes de démarrage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15" w:history="1">
            <w:r w:rsidRPr="0099185D">
              <w:rPr>
                <w:rStyle w:val="Lienhypertexte"/>
                <w:noProof/>
              </w:rPr>
              <w:t>Erreurs possibles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16" w:history="1">
            <w:r w:rsidRPr="0099185D">
              <w:rPr>
                <w:rStyle w:val="Lienhypertexte"/>
                <w:noProof/>
              </w:rPr>
              <w:t>Délai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17" w:history="1">
            <w:r w:rsidRPr="0099185D">
              <w:rPr>
                <w:rStyle w:val="Lienhypertexte"/>
                <w:noProof/>
              </w:rPr>
              <w:t>Composants internes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18" w:history="1">
            <w:r w:rsidRPr="0099185D">
              <w:rPr>
                <w:rStyle w:val="Lienhypertexte"/>
                <w:noProof/>
              </w:rPr>
              <w:t>Interruptions externes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19" w:history="1">
            <w:r w:rsidRPr="0099185D">
              <w:rPr>
                <w:rStyle w:val="Lienhypertexte"/>
                <w:noProof/>
              </w:rPr>
              <w:t>Les timers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0" w:history="1">
            <w:r w:rsidRPr="0099185D">
              <w:rPr>
                <w:rStyle w:val="Lienhypertexte"/>
                <w:noProof/>
              </w:rPr>
              <w:t>RTC ( real time clock)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1" w:history="1">
            <w:r w:rsidRPr="0099185D">
              <w:rPr>
                <w:rStyle w:val="Lienhypertexte"/>
                <w:noProof/>
              </w:rPr>
              <w:t>PWM ( pulse width modulation)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2" w:history="1">
            <w:r w:rsidRPr="0099185D">
              <w:rPr>
                <w:rStyle w:val="Lienhypertexte"/>
                <w:noProof/>
              </w:rPr>
              <w:t>DAC (digital vers analogique conversion)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3" w:history="1">
            <w:r w:rsidRPr="0099185D">
              <w:rPr>
                <w:rStyle w:val="Lienhypertexte"/>
                <w:noProof/>
              </w:rPr>
              <w:t>ADC (convertisseur analogique numérique)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4" w:history="1">
            <w:r w:rsidRPr="0099185D">
              <w:rPr>
                <w:rStyle w:val="Lienhypertexte"/>
                <w:noProof/>
              </w:rPr>
              <w:t>UART- bus de communication série en duplex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5" w:history="1">
            <w:r w:rsidRPr="0099185D">
              <w:rPr>
                <w:rStyle w:val="Lienhypertexte"/>
                <w:noProof/>
              </w:rPr>
              <w:t>Bus I2C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6" w:history="1">
            <w:r w:rsidRPr="0099185D">
              <w:rPr>
                <w:rStyle w:val="Lienhypertexte"/>
                <w:noProof/>
              </w:rPr>
              <w:t>Bus SPI</w:t>
            </w:r>
          </w:hyperlink>
        </w:p>
        <w:p w:rsidR="00331282" w:rsidRDefault="00331282">
          <w:pPr>
            <w:pStyle w:val="TM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fr-FR" w:eastAsia="fr-FR"/>
            </w:rPr>
          </w:pPr>
          <w:hyperlink w:anchor="_Toc507615027" w:history="1">
            <w:r w:rsidRPr="0099185D">
              <w:rPr>
                <w:rStyle w:val="Lienhypertexte"/>
                <w:noProof/>
              </w:rPr>
              <w:t>Gestion des ressources périphériques du microcontrôleur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_Toc507615027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8" w:history="1">
            <w:r w:rsidRPr="0099185D">
              <w:rPr>
                <w:rStyle w:val="Lienhypertexte"/>
                <w:noProof/>
              </w:rPr>
              <w:t>Pins et GPIO</w:t>
            </w:r>
          </w:hyperlink>
        </w:p>
        <w:p w:rsidR="00331282" w:rsidRDefault="00331282">
          <w:pPr>
            <w:pStyle w:val="TM2"/>
            <w:rPr>
              <w:noProof/>
              <w:color w:val="auto"/>
              <w:lang w:val="fr-FR" w:eastAsia="fr-FR"/>
            </w:rPr>
          </w:pPr>
          <w:hyperlink w:anchor="_Toc507615029" w:history="1">
            <w:r w:rsidRPr="0099185D">
              <w:rPr>
                <w:rStyle w:val="Lienhypertexte"/>
                <w:noProof/>
              </w:rPr>
              <w:t>Contrôle des moteurs</w:t>
            </w:r>
          </w:hyperlink>
        </w:p>
        <w:p w:rsidR="00331282" w:rsidRDefault="00331282">
          <w:pPr>
            <w:pStyle w:val="TM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fr-FR" w:eastAsia="fr-FR"/>
            </w:rPr>
          </w:pPr>
          <w:hyperlink w:anchor="_Toc507615030" w:history="1">
            <w:r w:rsidRPr="0099185D">
              <w:rPr>
                <w:rStyle w:val="Lienhypertexte"/>
                <w:rFonts w:ascii="Century Gothic" w:hAnsi="Century Gothic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_Toc507615030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538" w:rsidRDefault="00A37E3D">
          <w:pPr>
            <w:rPr>
              <w:lang w:val="fr-FR"/>
            </w:rPr>
          </w:pPr>
          <w:r>
            <w:rPr>
              <w:color w:val="4C483D" w:themeColor="hyperlink"/>
              <w:u w:val="single"/>
              <w:lang w:val="fr-FR"/>
            </w:rPr>
            <w:fldChar w:fldCharType="end"/>
          </w:r>
        </w:p>
      </w:sdtContent>
    </w:sdt>
    <w:p w:rsidR="001C2538" w:rsidRDefault="001C2538">
      <w:pPr>
        <w:rPr>
          <w:lang w:val="fr-FR"/>
        </w:rPr>
        <w:sectPr w:rsidR="001C2538">
          <w:pgSz w:w="11907" w:h="16839"/>
          <w:pgMar w:top="1148" w:right="1418" w:bottom="1148" w:left="1418" w:header="709" w:footer="612" w:gutter="0"/>
          <w:pgNumType w:start="0"/>
          <w:cols w:space="720"/>
          <w:titlePg/>
          <w:docGrid w:linePitch="360"/>
        </w:sectPr>
      </w:pPr>
    </w:p>
    <w:p w:rsidR="001C2538" w:rsidRDefault="00A37E3D">
      <w:pPr>
        <w:pStyle w:val="Titre1"/>
        <w:rPr>
          <w:sz w:val="40"/>
          <w:lang w:val="fr-FR"/>
        </w:rPr>
      </w:pPr>
      <w:bookmarkStart w:id="0" w:name="_Toc507615007"/>
      <w:r>
        <w:rPr>
          <w:rFonts w:ascii="Century Gothic" w:hAnsi="Century Gothic"/>
          <w:color w:val="F24F4F"/>
          <w:sz w:val="40"/>
          <w:lang w:val="fr-FR"/>
        </w:rPr>
        <w:lastRenderedPageBreak/>
        <w:t>Introduction</w:t>
      </w:r>
      <w:bookmarkEnd w:id="0"/>
    </w:p>
    <w:p w:rsidR="001C2538" w:rsidRDefault="00A37E3D">
      <w:pPr>
        <w:pStyle w:val="Titre2"/>
        <w:rPr>
          <w:sz w:val="28"/>
          <w:lang w:val="fr-FR"/>
        </w:rPr>
      </w:pPr>
      <w:bookmarkStart w:id="1" w:name="_Toc507615008"/>
      <w:r>
        <w:rPr>
          <w:sz w:val="28"/>
          <w:lang w:val="fr-FR"/>
        </w:rPr>
        <w:t>Contexte</w:t>
      </w:r>
      <w:bookmarkEnd w:id="1"/>
    </w:p>
    <w:p w:rsidR="001C2538" w:rsidRDefault="00A37E3D">
      <w:pPr>
        <w:pStyle w:val="Titre2"/>
        <w:rPr>
          <w:sz w:val="28"/>
          <w:lang w:val="fr-FR"/>
        </w:rPr>
      </w:pPr>
      <w:bookmarkStart w:id="2" w:name="_Toc507615009"/>
      <w:r>
        <w:rPr>
          <w:sz w:val="28"/>
          <w:lang w:val="fr-FR"/>
        </w:rPr>
        <w:t>Objectifs</w:t>
      </w:r>
      <w:bookmarkEnd w:id="2"/>
    </w:p>
    <w:p w:rsidR="001C2538" w:rsidRDefault="00A37E3D">
      <w:pPr>
        <w:pStyle w:val="Titre2"/>
        <w:rPr>
          <w:sz w:val="28"/>
          <w:lang w:val="fr-FR"/>
        </w:rPr>
      </w:pPr>
      <w:bookmarkStart w:id="3" w:name="_Toc507615010"/>
      <w:r>
        <w:rPr>
          <w:sz w:val="28"/>
          <w:lang w:val="fr-FR"/>
        </w:rPr>
        <w:t xml:space="preserve">Caractéristiques de la </w:t>
      </w:r>
      <w:proofErr w:type="spellStart"/>
      <w:r>
        <w:rPr>
          <w:sz w:val="28"/>
          <w:lang w:val="fr-FR"/>
        </w:rPr>
        <w:t>Pyboard</w:t>
      </w:r>
      <w:bookmarkEnd w:id="3"/>
      <w:proofErr w:type="spellEnd"/>
    </w:p>
    <w:p w:rsidR="001C2538" w:rsidRDefault="00A37E3D">
      <w:pPr>
        <w:rPr>
          <w:lang w:val="fr-FR"/>
        </w:rPr>
      </w:pPr>
      <w:r>
        <w:rPr>
          <w:lang w:val="fr-FR"/>
        </w:rPr>
        <w:t xml:space="preserve">Au niveau hardware, la carte </w:t>
      </w:r>
      <w:proofErr w:type="spellStart"/>
      <w:r>
        <w:rPr>
          <w:lang w:val="fr-FR"/>
        </w:rPr>
        <w:t>Pyboard</w:t>
      </w:r>
      <w:proofErr w:type="spellEnd"/>
      <w:r>
        <w:rPr>
          <w:lang w:val="fr-FR"/>
        </w:rPr>
        <w:t xml:space="preserve"> possède les caractéristiques </w:t>
      </w:r>
      <w:r>
        <w:rPr>
          <w:lang w:val="fr-FR"/>
        </w:rPr>
        <w:t>suivantes :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STM32F405RG microcontrôleur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168 MHz Cortex M4 CPU 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eastAsia="fr-FR"/>
        </w:rPr>
      </w:pPr>
      <w:r>
        <w:rPr>
          <w:lang w:eastAsia="fr-FR"/>
        </w:rPr>
        <w:t>1024KiB flash ROM et 192KiB RAM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Un connecteur Micro USB pour l’alimenter et pour la communication série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Un emplacement pour les cartes Micro SD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Un accéléromètre 3 axes (MMA7660)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Horloge temps </w:t>
      </w:r>
      <w:r>
        <w:rPr>
          <w:lang w:val="fr-FR" w:eastAsia="fr-FR"/>
        </w:rPr>
        <w:t>réel (possibilité d’ajouter une batterie de secours)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eastAsia="fr-FR"/>
        </w:rPr>
      </w:pPr>
      <w:r>
        <w:rPr>
          <w:lang w:eastAsia="fr-FR"/>
        </w:rPr>
        <w:t xml:space="preserve">24 GPIO , LED </w:t>
      </w:r>
      <w:r>
        <w:rPr>
          <w:color w:val="00B0F0"/>
          <w:lang w:eastAsia="fr-FR"/>
        </w:rPr>
        <w:t>and switch GPIO available on bottom row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3x 12-bit convertisseur analogique vers numérique, disponible sur 16 pins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2x 12-bit convertisseur numérique vers analogique, disponible sur les pins </w:t>
      </w:r>
      <w:r>
        <w:rPr>
          <w:lang w:val="fr-FR" w:eastAsia="fr-FR"/>
        </w:rPr>
        <w:t>X5 and X6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4 </w:t>
      </w:r>
      <w:proofErr w:type="spellStart"/>
      <w:r>
        <w:rPr>
          <w:lang w:val="fr-FR" w:eastAsia="fr-FR"/>
        </w:rPr>
        <w:t>LEDs</w:t>
      </w:r>
      <w:proofErr w:type="spellEnd"/>
      <w:r>
        <w:rPr>
          <w:lang w:val="fr-FR" w:eastAsia="fr-FR"/>
        </w:rPr>
        <w:t xml:space="preserve"> (rouge, vert, jaune et bleu)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1 bouton reset et 1 switch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Régulateur de tension 3,3V, délivre jusqu’à 250mA, tension d’entrée allant de 3.6V à 16V</w:t>
      </w:r>
    </w:p>
    <w:p w:rsidR="001C2538" w:rsidRDefault="00A37E3D">
      <w:pPr>
        <w:pStyle w:val="Paragraphedeliste1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DFU </w:t>
      </w:r>
      <w:proofErr w:type="spellStart"/>
      <w:r>
        <w:rPr>
          <w:lang w:val="fr-FR" w:eastAsia="fr-FR"/>
        </w:rPr>
        <w:t>bootloader</w:t>
      </w:r>
      <w:proofErr w:type="spellEnd"/>
      <w:r>
        <w:rPr>
          <w:lang w:val="fr-FR" w:eastAsia="fr-FR"/>
        </w:rPr>
        <w:t xml:space="preserve"> dans la ROM pour mettre facilement à jour le </w:t>
      </w:r>
      <w:proofErr w:type="spellStart"/>
      <w:r>
        <w:rPr>
          <w:lang w:val="fr-FR" w:eastAsia="fr-FR"/>
        </w:rPr>
        <w:t>firmware</w:t>
      </w:r>
      <w:proofErr w:type="spellEnd"/>
    </w:p>
    <w:p w:rsidR="001C2538" w:rsidRDefault="001C2538">
      <w:pPr>
        <w:pStyle w:val="Paragraphedeliste1"/>
        <w:rPr>
          <w:lang w:val="fr-FR"/>
        </w:rPr>
      </w:pPr>
    </w:p>
    <w:p w:rsidR="001C2538" w:rsidRDefault="00A37E3D">
      <w:pPr>
        <w:pStyle w:val="Titre1"/>
        <w:rPr>
          <w:sz w:val="40"/>
          <w:lang w:val="fr-FR"/>
        </w:rPr>
      </w:pPr>
      <w:bookmarkStart w:id="4" w:name="_Toc507615011"/>
      <w:r>
        <w:rPr>
          <w:sz w:val="40"/>
          <w:lang w:val="fr-FR"/>
        </w:rPr>
        <w:t>Installation de l’IDE de</w:t>
      </w:r>
      <w:r>
        <w:rPr>
          <w:sz w:val="40"/>
          <w:lang w:val="fr-FR"/>
        </w:rPr>
        <w:t xml:space="preserve"> développement</w:t>
      </w:r>
      <w:bookmarkEnd w:id="4"/>
    </w:p>
    <w:p w:rsidR="001C2538" w:rsidRDefault="001C2538">
      <w:pPr>
        <w:rPr>
          <w:lang w:val="fr-FR"/>
        </w:rPr>
      </w:pPr>
    </w:p>
    <w:p w:rsidR="001C2538" w:rsidRDefault="00A37E3D">
      <w:pPr>
        <w:pStyle w:val="Titre1"/>
        <w:rPr>
          <w:sz w:val="40"/>
          <w:lang w:val="fr-FR"/>
        </w:rPr>
      </w:pPr>
      <w:bookmarkStart w:id="5" w:name="_Toc507615012"/>
      <w:r>
        <w:rPr>
          <w:sz w:val="40"/>
          <w:lang w:val="fr-FR"/>
        </w:rPr>
        <w:t>Gestion des ressources matérielles du microcontrôleur</w:t>
      </w:r>
      <w:bookmarkEnd w:id="5"/>
    </w:p>
    <w:p w:rsidR="001C2538" w:rsidRDefault="00A37E3D">
      <w:pPr>
        <w:pStyle w:val="Titre2"/>
        <w:rPr>
          <w:lang w:val="fr-FR"/>
        </w:rPr>
      </w:pPr>
      <w:bookmarkStart w:id="6" w:name="_Toc507615013"/>
      <w:r>
        <w:rPr>
          <w:lang w:val="fr-FR"/>
        </w:rPr>
        <w:t>Système de fichiers local et carte SD</w:t>
      </w:r>
      <w:bookmarkEnd w:id="6"/>
    </w:p>
    <w:p w:rsidR="001C2538" w:rsidRDefault="00A37E3D">
      <w:pPr>
        <w:rPr>
          <w:lang w:val="fr-FR"/>
        </w:rPr>
      </w:pPr>
      <w:r>
        <w:rPr>
          <w:lang w:val="fr-FR"/>
        </w:rPr>
        <w:t xml:space="preserve">On dispose d’un petit lecteur de fichier système dans la </w:t>
      </w:r>
      <w:proofErr w:type="spellStart"/>
      <w:r>
        <w:rPr>
          <w:lang w:val="fr-FR"/>
        </w:rPr>
        <w:t>Pyboard</w:t>
      </w:r>
      <w:proofErr w:type="spellEnd"/>
      <w:r>
        <w:rPr>
          <w:lang w:val="fr-FR"/>
        </w:rPr>
        <w:t xml:space="preserve"> appelé /flash, qui correspond à la « RAM » de la carte, si une carte micro SD est b</w:t>
      </w:r>
      <w:r>
        <w:rPr>
          <w:lang w:val="fr-FR"/>
        </w:rPr>
        <w:t xml:space="preserve">ranché à la </w:t>
      </w:r>
      <w:proofErr w:type="spellStart"/>
      <w:r>
        <w:rPr>
          <w:lang w:val="fr-FR"/>
        </w:rPr>
        <w:t>Pyboard</w:t>
      </w:r>
      <w:proofErr w:type="spellEnd"/>
      <w:r>
        <w:rPr>
          <w:lang w:val="fr-FR"/>
        </w:rPr>
        <w:t xml:space="preserve"> alors la mémoire sera stocké dans /</w:t>
      </w:r>
      <w:proofErr w:type="spellStart"/>
      <w:r>
        <w:rPr>
          <w:lang w:val="fr-FR"/>
        </w:rPr>
        <w:t>sd</w:t>
      </w:r>
      <w:proofErr w:type="spellEnd"/>
      <w:r>
        <w:rPr>
          <w:lang w:val="fr-FR"/>
        </w:rPr>
        <w:t xml:space="preserve"> au lieu de /flash.</w:t>
      </w:r>
    </w:p>
    <w:tbl>
      <w:tblPr>
        <w:tblStyle w:val="Tableaudeconseil"/>
        <w:tblW w:w="9096" w:type="dxa"/>
        <w:shd w:val="clear" w:color="auto" w:fill="E4E3E2" w:themeFill="background2"/>
        <w:tblLayout w:type="fixed"/>
        <w:tblCellMar>
          <w:top w:w="0" w:type="dxa"/>
        </w:tblCellMar>
        <w:tblLook w:val="04A0" w:firstRow="1" w:lastRow="0" w:firstColumn="1" w:lastColumn="0" w:noHBand="0" w:noVBand="1"/>
      </w:tblPr>
      <w:tblGrid>
        <w:gridCol w:w="628"/>
        <w:gridCol w:w="8468"/>
      </w:tblGrid>
      <w:tr w:rsidR="001C2538" w:rsidRPr="0033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shd w:val="clear" w:color="auto" w:fill="E4E3E2" w:themeFill="background2"/>
          </w:tcPr>
          <w:p w:rsidR="001C2538" w:rsidRDefault="00A37E3D">
            <w:pPr>
              <w:pStyle w:val="Icne"/>
              <w:rPr>
                <w:color w:val="404040" w:themeColor="text1" w:themeTint="BF"/>
                <w:lang w:val="fr-FR"/>
              </w:rPr>
            </w:pPr>
            <w:r>
              <w:rPr>
                <w:noProof/>
                <w:color w:val="404040" w:themeColor="text1" w:themeTint="BF"/>
                <w:lang w:val="fr-FR" w:eastAsia="fr-FR"/>
              </w:rPr>
              <mc:AlternateContent>
                <mc:Choice Requires="wpg">
                  <w:drawing>
                    <wp:inline distT="0" distB="0" distL="0" distR="0">
                      <wp:extent cx="228600" cy="228600"/>
                      <wp:effectExtent l="0" t="0" r="0" b="0"/>
                      <wp:docPr id="20" name="Groupe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21" name="Ellipse 2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Forme libre 22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e 19" o:spid="_x0000_s1026" o:spt="203" alt="Tip icon" style="height:18pt;width:18pt;" coordsize="228600,228600" o:gfxdata="UEsDBAoAAAAAAIdO4kAAAAAAAAAAAAAAAAAEAAAAZHJzL1BLAwQUAAAACACHTuJAs2BWwdIAAAAD&#10;AQAADwAAAGRycy9kb3ducmV2LnhtbE2PQUvDQBCF70L/wzJCb3YTi0ViNkVK7akItoJ4m2anSWh2&#10;NmS3SfvvHfWglxkeb3jzvXx5ca0aqA+NZwPpLAFFXHrbcGXgff9y9wgqRGSLrWcycKUAy2Jyk2Nm&#10;/chvNOxipSSEQ4YG6hi7TOtQ1uQwzHxHLN7R9w6jyL7StsdRwl2r75NkoR02LB9q7GhVU3nanZ2B&#10;zYjj8zxdD9vTcXX93D+8fmxTMmZ6myZPoCJd4t8xfOMLOhTCdPBntkG1BqRI/JnizReiDr9bF7n+&#10;z158AVBLAwQUAAAACACHTuJA7CLda/IEAACiEAAADgAAAGRycy9lMm9Eb2MueG1svVjbbuM2EH0v&#10;0H8g9Figa1u+xoizSJN1UCDbBsgWbR9pirqgEqmScpTs1/eQ1IV2gspOL36wJXHOXA5nhiNffnwu&#10;cvLElc6k2ASTD+OAcMFklIlkE/zyZfv9KiC6oiKiuRR8E7xwHXy8+vaby7pc81CmMo+4IlAi9Lou&#10;N0FaVeV6NNIs5QXVH2TJBRZjqQpa4VYlo0jRGtqLfBSOx4tRLVVUKsm41nh66xaDK6s/jjmrfo5j&#10;zSuSbwL4VtlvZb935nt0dUnXiaJlmrHGDfoOLwqaCRjtVN3SipK9yl6pKjKmpJZx9YHJYiTjOGPc&#10;xoBoJuOjaO6U3Jc2lmRdJ2VHE6g94undatlPT3eqfCwfFJioywRc2DsTy3OsCvMLL8mzpeylo4w/&#10;V4ThYRiuFmMQy7DUXFtKWQreX6FY+ulvcaPW6OjAlbpEcug+fv3P4n9MacktrXqN+B8UySJ4PwmI&#10;oAVy9FOeZ6XmBE8sKVbKUGTI0OW9ZH9oIuRNSkXCr3WJJEPqA90+UkrWKacR/LQqEI2nw9xoaCO7&#10;+rOMYI/uK2mT5/2Ed8TRdal0dcdlQczFJuAuGKufPt3rCiFBupWyIck8i7ZZntsblexuckWeKCpm&#10;G862s61hARDti+WC1CYZDERIA7bbbtTeUp06uEW4EiuyCnWeZ8UmWI3Np1GaC+huGTEZqNc7Gb2A&#10;HSVdsaK54CKV6mtAahTqJtB/7qniAcl/FGD4YjKbmcq2N7P5MsSN8ld2/goVDKo2QRUQd3lTuW6w&#10;L1WWpHYjXUzX2JU4s3T1XjXOIhmdr/99VoZtVm7RAzkY3ClkZniUmU2emrQy3h8l0sVqMb0ICEp0&#10;Pgb7bkfaCp5OplBnC3gSLvudaXWwvcsno7dNIPS5CKlkHiVRUzVMCqGxy7+B/7jI0UW/G5HpxWRO&#10;auJs2Ax5Jf/7gfwqXF6QlPSevGUBtdZZCJez8WLIhA+YnmQCjJxnwgc47wfDmHo2TiHKlz/RxMwz&#10;MZkvFpMhpnzAeDCCuafe7vGQeh/g/Bna64Vn4qQIfIDzacjE0jMxHorAFz4tAkxAXSqdFIEPONwD&#10;dOGu8Gjqmjlds2fRFCOu0NYwHrjGXEptjmC/MtED2lsUnmvsQJlKHgCjhnywO9gs6gQwqsMH2/aF&#10;YE6zjLz3wdOz3EZC++DZWWCkqw+enwVGIvrgxVlgpJkPXp4FRgL54JUPdqw3+aIwupjJOLeTMc5E&#10;nIUqIJiMdwaDMYFWJs3aS3PmN+dFitnGHRdmsZBP/Iu0YpVJOdPOrBO22zb2e6Fc+MK2hb+SbmXa&#10;39Iq7mX7IwIhtULtrxPuvHhTluVScxtl75jD2Sq1DrUl0kuw/S5jP/CvBwHMphOcYuC8OVsb8+5k&#10;xePleGJTHoQ6eroVZ6qpwwPVbxlquIfG0Jp0e+SI6XxwQt5SH063ZLJg0Jr12kTVwVr/XbCvfHCP&#10;zwvJYY4J6kwfENoH0u7LURDNjiI6k7hu0G0z2IbcjzIH06w+GHq35tPk7IGYG3ptMmFgMqNonFNU&#10;DSvKCGOpSDBU5gneg1ml/ofJWJdsm2Hgvqe6eqAKExfI/HfHZbEvbiQaBJo/rNlL2FBV3l7GSha/&#10;4hX82gzpWGrna8PA0YSNl3jGr6+tGF5+sUP34rFkRrlpHEIOTtz2rRAvwnZjm5d286bt39sJvf9r&#10;4eo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QcAAFtDb250ZW50X1R5cGVzXS54bWxQSwECFAAKAAAAAACHTuJAAAAAAAAAAAAAAAAABgAAAAAA&#10;AAAAABAAAAA/BgAAX3JlbHMvUEsBAhQAFAAAAAgAh07iQIoUZjzRAAAAlAEAAAsAAAAAAAAAAQAg&#10;AAAAYwYAAF9yZWxzLy5yZWxzUEsBAhQACgAAAAAAh07iQAAAAAAAAAAAAAAAAAQAAAAAAAAAAAAQ&#10;AAAAAAAAAGRycy9QSwECFAAUAAAACACHTuJAs2BWwdIAAAADAQAADwAAAAAAAAABACAAAAAiAAAA&#10;ZHJzL2Rvd25yZXYueG1sUEsBAhQAFAAAAAgAh07iQOwi3WvyBAAAohAAAA4AAAAAAAAAAQAgAAAA&#10;IQEAAGRycy9lMm9Eb2MueG1sUEsFBgAAAAAGAAYAWQEAAIUIAAAAAA==&#10;">
                      <o:lock v:ext="edit" aspectratio="f"/>
                      <v:shape id="_x0000_s1026" o:spid="_x0000_s1026" o:spt="3" type="#_x0000_t3" style="position:absolute;left:0;top:0;height:228600;width:228600;" fillcolor="#F24F4F [3204]" filled="t" stroked="f" coordsize="21600,21600" o:gfxdata="UEsDBAoAAAAAAIdO4kAAAAAAAAAAAAAAAAAEAAAAZHJzL1BLAwQUAAAACACHTuJA2iUtsbwAAADb&#10;AAAADwAAAGRycy9kb3ducmV2LnhtbEWPQYvCMBSE74L/ITzBm6b1sEg1elAEL7uw1oUeH82zKW1e&#10;apNt3X9vBGGPw8x8w2z3D9uKgXpfO1aQLhMQxKXTNVcKrvlpsQbhA7LG1jEp+CMP+910ssVMu5G/&#10;abiESkQI+wwVmBC6TEpfGrLol64jjt7N9RZDlH0ldY9jhNtWrpLkQ1qsOS4Y7OhgqGwuv1aB/TTN&#10;UORX/DkXDd6/7vm47o5KzWdpsgER6BH+w+/2WStYpfD6En+A3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lLbG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pt" miterlimit="8" joinstyle="miter"/>
                        <v:imagedata o:title=""/>
                        <o:lock v:ext="edit" aspectratio="t"/>
                      </v:shape>
                      <v:shape id="Forme libre 22" o:spid="_x0000_s1026" o:spt="100" style="position:absolute;left:98639;top:50800;height:127000;width:31322;v-text-anchor:middle;" fillcolor="#FFFFFF [3212]" filled="t" stroked="f" coordsize="31322,127000" o:gfxdata="UEsDBAoAAAAAAIdO4kAAAAAAAAAAAAAAAAAEAAAAZHJzL1BLAwQUAAAACACHTuJAmft77r8AAADb&#10;AAAADwAAAGRycy9kb3ducmV2LnhtbEWPT2vCQBTE74V+h+UJvRTd/AGpqauHitRTbaNQentkX5Ng&#10;9m3YXWP67V1B6HGYmd8wy/VoOjGQ861lBeksAUFcWd1yreB42E5fQPiArLGzTAr+yMN69fiwxELb&#10;C3/RUIZaRAj7AhU0IfSFlL5qyKCf2Z44er/WGQxRulpqh5cIN53MkmQuDbYcFxrs6a2h6lSejYLv&#10;hXxOd/nws//MNtuPd5OPbp4r9TRJk1cQgcbwH763d1pBlsHtS/wBc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n7e+6/&#10;AAAA2wAAAA8AAAAAAAAAAQAgAAAAIgAAAGRycy9kb3ducmV2LnhtbFBLAQIUABQAAAAIAIdO4kAz&#10;LwWeOwAAADkAAAAQAAAAAAAAAAEAIAAAAA4BAABkcnMvc2hhcGV4bWwueG1sUEsFBgAAAAAGAAYA&#10;WwEAALgDAAAAAA==&#10;" path="m3915,38279l27406,38279,27406,127000,3915,127000xm15661,0c24310,0,31322,7012,31322,15661c31322,24310,24310,31322,15661,31322c7012,31322,0,24310,0,15661c0,7012,7012,0,15661,0xe">
                        <v:path o:connectlocs="3915,38279;27406,38279;27406,127000;3915,127000;15661,0;31322,15661;15661,31322;0,15661;15661,0" o:connectangles="0,0,0,0,0,0,0,0,0"/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68" w:type="dxa"/>
            <w:shd w:val="clear" w:color="auto" w:fill="E4E3E2" w:themeFill="background2"/>
          </w:tcPr>
          <w:p w:rsidR="001C2538" w:rsidRDefault="00A37E3D">
            <w:pPr>
              <w:pStyle w:val="Conseil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lang w:val="fr-FR"/>
              </w:rPr>
            </w:pPr>
            <w:r>
              <w:rPr>
                <w:rFonts w:ascii="Century Gothic" w:hAnsi="Century Gothic"/>
                <w:color w:val="4C483D"/>
                <w:lang w:val="fr-FR"/>
              </w:rPr>
              <w:t xml:space="preserve">Ne pas oublier d’éjecter la </w:t>
            </w:r>
            <w:proofErr w:type="spellStart"/>
            <w:r>
              <w:rPr>
                <w:rFonts w:ascii="Century Gothic" w:hAnsi="Century Gothic"/>
                <w:color w:val="4C483D"/>
                <w:lang w:val="fr-FR"/>
              </w:rPr>
              <w:t>Pyboard</w:t>
            </w:r>
            <w:proofErr w:type="spellEnd"/>
            <w:r>
              <w:rPr>
                <w:rFonts w:ascii="Century Gothic" w:hAnsi="Century Gothic"/>
                <w:color w:val="4C483D"/>
                <w:lang w:val="fr-FR"/>
              </w:rPr>
              <w:t xml:space="preserve"> de l’ordinateur avant de faire un reset </w:t>
            </w:r>
          </w:p>
        </w:tc>
      </w:tr>
    </w:tbl>
    <w:p w:rsidR="001C2538" w:rsidRDefault="00A37E3D">
      <w:pPr>
        <w:pStyle w:val="Titre2"/>
        <w:rPr>
          <w:lang w:val="fr-FR"/>
        </w:rPr>
      </w:pPr>
      <w:bookmarkStart w:id="7" w:name="_Toc507615014"/>
      <w:r>
        <w:rPr>
          <w:lang w:val="fr-FR"/>
        </w:rPr>
        <w:t>Modes de démarrage</w:t>
      </w:r>
      <w:bookmarkEnd w:id="7"/>
      <w:r>
        <w:rPr>
          <w:lang w:val="fr-FR"/>
        </w:rPr>
        <w:t> </w:t>
      </w:r>
    </w:p>
    <w:p w:rsidR="001C2538" w:rsidRDefault="00A37E3D">
      <w:pPr>
        <w:rPr>
          <w:lang w:val="fr-FR"/>
        </w:rPr>
      </w:pPr>
      <w:r>
        <w:rPr>
          <w:lang w:val="fr-FR"/>
        </w:rPr>
        <w:t xml:space="preserve">Quand on allume la </w:t>
      </w:r>
      <w:proofErr w:type="spellStart"/>
      <w:r>
        <w:rPr>
          <w:lang w:val="fr-FR"/>
        </w:rPr>
        <w:t>Pyboard</w:t>
      </w:r>
      <w:proofErr w:type="spellEnd"/>
      <w:r>
        <w:rPr>
          <w:lang w:val="fr-FR"/>
        </w:rPr>
        <w:t xml:space="preserve"> ou qu’on appuie sur le bouton Reset, la carte </w:t>
      </w:r>
      <w:r>
        <w:rPr>
          <w:lang w:val="fr-FR"/>
        </w:rPr>
        <w:t>démarre en mode « standard » :</w:t>
      </w:r>
    </w:p>
    <w:p w:rsidR="001C2538" w:rsidRDefault="00A37E3D">
      <w:pPr>
        <w:rPr>
          <w:b/>
          <w:lang w:val="fr-FR"/>
        </w:rPr>
      </w:pPr>
      <w:r>
        <w:rPr>
          <w:lang w:val="fr-FR"/>
        </w:rPr>
        <w:lastRenderedPageBreak/>
        <w:t xml:space="preserve">Le fichier </w:t>
      </w:r>
      <w:r>
        <w:rPr>
          <w:b/>
          <w:lang w:val="fr-FR"/>
        </w:rPr>
        <w:t>boot.py</w:t>
      </w:r>
      <w:r>
        <w:rPr>
          <w:lang w:val="fr-FR"/>
        </w:rPr>
        <w:t xml:space="preserve"> s’exécute puis lance à son tour </w:t>
      </w:r>
      <w:r>
        <w:rPr>
          <w:b/>
          <w:lang w:val="fr-FR"/>
        </w:rPr>
        <w:t>main.py</w:t>
      </w:r>
    </w:p>
    <w:p w:rsidR="001C2538" w:rsidRDefault="00A37E3D">
      <w:pPr>
        <w:rPr>
          <w:lang w:val="fr-FR"/>
        </w:rPr>
      </w:pPr>
      <w:r>
        <w:rPr>
          <w:lang w:val="fr-FR"/>
        </w:rPr>
        <w:t>On peut changer le mode de démarrage en maintenant le bouton utilisateur enfoncé pendant le démarrage de la carte, puis tout en maintenant ce bouton, maintenir enfonc</w:t>
      </w:r>
      <w:r>
        <w:rPr>
          <w:lang w:val="fr-FR"/>
        </w:rPr>
        <w:t xml:space="preserve">é le bouton Reset. On voit alors les </w:t>
      </w:r>
      <w:proofErr w:type="spellStart"/>
      <w:r>
        <w:rPr>
          <w:lang w:val="fr-FR"/>
        </w:rPr>
        <w:t>leds</w:t>
      </w:r>
      <w:proofErr w:type="spellEnd"/>
      <w:r>
        <w:rPr>
          <w:lang w:val="fr-FR"/>
        </w:rPr>
        <w:t xml:space="preserve"> verte et orange compter en mode binaire, ce sont les différents modes de démarrage. Lorsque les voyants ont atteint le mode souhaité, relâchez le bouton :</w:t>
      </w:r>
    </w:p>
    <w:p w:rsidR="001C2538" w:rsidRDefault="00A37E3D">
      <w:pPr>
        <w:pStyle w:val="Paragraphedeliste1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LED </w:t>
      </w:r>
      <w:r>
        <w:rPr>
          <w:color w:val="92D050"/>
          <w:lang w:val="fr-FR"/>
        </w:rPr>
        <w:t xml:space="preserve">verte </w:t>
      </w:r>
      <w:r>
        <w:rPr>
          <w:lang w:val="fr-FR"/>
        </w:rPr>
        <w:t>uniquement, démarrage standard : exécutez boot.py</w:t>
      </w:r>
      <w:r>
        <w:rPr>
          <w:lang w:val="fr-FR"/>
        </w:rPr>
        <w:t xml:space="preserve"> ensuite main.py.</w:t>
      </w:r>
    </w:p>
    <w:p w:rsidR="001C2538" w:rsidRDefault="00A37E3D">
      <w:pPr>
        <w:pStyle w:val="Paragraphedeliste1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LED </w:t>
      </w:r>
      <w:r>
        <w:rPr>
          <w:color w:val="FFC000"/>
          <w:lang w:val="fr-FR"/>
        </w:rPr>
        <w:t xml:space="preserve">orange </w:t>
      </w:r>
      <w:r>
        <w:rPr>
          <w:lang w:val="fr-FR"/>
        </w:rPr>
        <w:t>uniquement, démarrage sécurisé : n'exécutez aucun script au démarrage.</w:t>
      </w:r>
    </w:p>
    <w:p w:rsidR="001C2538" w:rsidRDefault="00A37E3D">
      <w:pPr>
        <w:pStyle w:val="Paragraphedeliste1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LED </w:t>
      </w:r>
      <w:r>
        <w:rPr>
          <w:color w:val="92D050"/>
          <w:lang w:val="fr-FR"/>
        </w:rPr>
        <w:t xml:space="preserve">verte </w:t>
      </w:r>
      <w:r>
        <w:rPr>
          <w:lang w:val="fr-FR"/>
        </w:rPr>
        <w:t xml:space="preserve">et </w:t>
      </w:r>
      <w:r>
        <w:rPr>
          <w:color w:val="FFC000"/>
          <w:lang w:val="fr-FR"/>
        </w:rPr>
        <w:t xml:space="preserve">orange </w:t>
      </w:r>
      <w:r>
        <w:rPr>
          <w:lang w:val="fr-FR"/>
        </w:rPr>
        <w:t>ensemble, réinitialisation à son état d'usine, puis démarre en mode sans échec.</w:t>
      </w:r>
    </w:p>
    <w:tbl>
      <w:tblPr>
        <w:tblStyle w:val="Tableaudeconseil"/>
        <w:tblW w:w="9096" w:type="dxa"/>
        <w:shd w:val="clear" w:color="auto" w:fill="E4E3E2" w:themeFill="background2"/>
        <w:tblLayout w:type="fixed"/>
        <w:tblCellMar>
          <w:top w:w="0" w:type="dxa"/>
        </w:tblCellMar>
        <w:tblLook w:val="04A0" w:firstRow="1" w:lastRow="0" w:firstColumn="1" w:lastColumn="0" w:noHBand="0" w:noVBand="1"/>
      </w:tblPr>
      <w:tblGrid>
        <w:gridCol w:w="628"/>
        <w:gridCol w:w="8468"/>
      </w:tblGrid>
      <w:tr w:rsidR="001C2538" w:rsidRPr="0033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shd w:val="clear" w:color="auto" w:fill="E4E3E2" w:themeFill="background2"/>
          </w:tcPr>
          <w:p w:rsidR="001C2538" w:rsidRDefault="00A37E3D">
            <w:pPr>
              <w:pStyle w:val="Icne"/>
              <w:rPr>
                <w:color w:val="404040" w:themeColor="text1" w:themeTint="BF"/>
                <w:lang w:val="fr-FR"/>
              </w:rPr>
            </w:pPr>
            <w:r>
              <w:rPr>
                <w:noProof/>
                <w:color w:val="404040" w:themeColor="text1" w:themeTint="BF"/>
                <w:lang w:val="fr-FR" w:eastAsia="fr-FR"/>
              </w:rPr>
              <mc:AlternateContent>
                <mc:Choice Requires="wpg">
                  <w:drawing>
                    <wp:inline distT="0" distB="0" distL="0" distR="0">
                      <wp:extent cx="228600" cy="228600"/>
                      <wp:effectExtent l="0" t="0" r="0" b="0"/>
                      <wp:docPr id="4" name="Groupe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5" name="Ellipse 5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orme libre 6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e 19" o:spid="_x0000_s1026" o:spt="203" alt="Tip icon" style="height:18pt;width:18pt;" coordsize="228600,228600" o:gfxdata="UEsDBAoAAAAAAIdO4kAAAAAAAAAAAAAAAAAEAAAAZHJzL1BLAwQUAAAACACHTuJAs2BWwdIAAAAD&#10;AQAADwAAAGRycy9kb3ducmV2LnhtbE2PQUvDQBCF70L/wzJCb3YTi0ViNkVK7akItoJ4m2anSWh2&#10;NmS3SfvvHfWglxkeb3jzvXx5ca0aqA+NZwPpLAFFXHrbcGXgff9y9wgqRGSLrWcycKUAy2Jyk2Nm&#10;/chvNOxipSSEQ4YG6hi7TOtQ1uQwzHxHLN7R9w6jyL7StsdRwl2r75NkoR02LB9q7GhVU3nanZ2B&#10;zYjj8zxdD9vTcXX93D+8fmxTMmZ6myZPoCJd4t8xfOMLOhTCdPBntkG1BqRI/JnizReiDr9bF7n+&#10;z158AVBLAwQUAAAACACHTuJAB5kpWvMEAACeEAAADgAAAGRycy9lMm9Eb2MueG1svVhbbyI3FH6v&#10;1P9gzWOlLjAQIChklSZLVCnbRspWbR+Nx3NRZ2zXHjLJ/vp+tudikqhAeuEB7PG5fufiM1x8fKpK&#10;8si1KaRYR5MP44hwwWRSiGwd/fJl8/0yIqamIqGlFHwdPXMTfbz89puLRq14LHNZJlwTCBFm1ah1&#10;lNe1Wo1GhuW8ouaDVFzgMJW6ojW2OhslmjaQXpWjeDyejxqpE6Ul48bg6Y0/jC6d/DTlrP45TQ2v&#10;SbmOYFvtvrX73trv0eUFXWWaqrxgrRn0HVZUtBBQ2ou6oTUlO128ElUVTEsj0/oDk9VIpmnBuPMB&#10;3kzGL7y51XKnnC/ZqslUDxOgfYHTu8Wynx5vtXpQ9xpINCoDFm5nfXlKdWV/YSV5cpA995Dxp5ow&#10;PIzj5XwMYBmO2rWDlOXA/RUXyz/9Ld+oUzraM6VRSA4z+G/+mf8POVXcwWpW8P9ekyJZR2cREbRC&#10;in4qy0IZTs5scljVoLEAWSiMupPsD0OEvM6pyPiVUUgxJD6Yu0dayybnNIGVEysCvgQy7MZAGtk2&#10;n2UCdXRXS5c674e7h42ulDb1LZcVsYt1xL0vTj59vDO1tWegci7Jskg2RVm6jc6216UmjxT1soln&#10;m9nGuQDPQ7JSkMamgmUR0jK7oFudN9Tknt1xWG66qooaVV4W1Tpaju2nFVqKFh6LiAd7K5NnoKOl&#10;L1W0Fixyqb9GpEGZriPz545qHpHyRwGEzyezma1rt5mdLWJsdHiyDU+oYBC1juqI+OV17XvBTuki&#10;y10gvU9XiEpaOLhsxLxVrbFIRW/rf56T8y4nN2iAHABuNSdzC16QU+3OQ9gVUF+158v59DwiKM+z&#10;MbD38eiqdzqZxrEv3km8GOLSpSLb+WyymHTpgx6XIJHsoyxpS4ZJIQxi/BvQT6sSHfS7EZmeT85I&#10;Q7wOlwav6H/fo1/Gi3OSk8GStzSg0noN8WI2nh9SETJMj1IBRE5TETJ46w+6MQ10HANUSH+kilmg&#10;YnI2n08OIRUyjA96gH7Zo+RifEh8yODtORRrpH+v4igPQgZv0yEVi0DF+JAHIfFxHmD6Oc2DkGE/&#10;BmjbfeHR3LdyumJPoi1GrNDUMBr4tqyksddvWJnoAd0WhYeKhEhw2Uo+wIwaCpn9tXYsM6ojZI5P&#10;0oy8D5mnJzEjoUPm2UnMSNeQ2U0DRwOGRAyZXcs+mhlpFjIvTjIbCRQyL0Nmb0GbLxqDi52KSzcV&#10;40bETagjgql4a3kwJNDaplm3tDd+e1/kmGz8dWEPK/nIv0hHVtuUs+3MGeG6bat/ICpFSOxa+Cvq&#10;jqb7VU7wQDtcEXCpI+p+PXFvxZu0rJSGOy8Hwzyfq2tnUFciAwXbbQv2A/+658BsOsEtBszbu7VV&#10;729WPF6MJy7lAaiHpz/xqto63BP9lqIWe0iMnUofIw9Mb4MnCo4Gd/ojmwUHtTmrrVc9W2e/d/aV&#10;Df7xaS55npcA9ar3AB0c6eLywok2ovDOJq4fc7sMdi4Po8zeLGv2Rt6N/bQ5u0fmR16XTBiY7CCa&#10;lhRVwyqVYCgVGUbKMsM7MKv1/zAXG8U2BcbtO2rqe6oxcQHMf3dYFrvqWqJBoPlDm1tCh67Lbplq&#10;Wf2K1+8rO6LjqJuuLQIv5mu8wDN+deXI8OKLCN2JB8WscNs4hDw4b7s3QrwEu8C2L+z2LTvcYx3+&#10;rXD5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4HAABbQ29udGVudF9UeXBlc10ueG1sUEsBAhQACgAAAAAAh07iQAAAAAAAAAAAAAAAAAYAAAAA&#10;AAAAAAAQAAAAQAYAAF9yZWxzL1BLAQIUABQAAAAIAIdO4kCKFGY80QAAAJQBAAALAAAAAAAAAAEA&#10;IAAAAGQGAABfcmVscy8ucmVsc1BLAQIUAAoAAAAAAIdO4kAAAAAAAAAAAAAAAAAEAAAAAAAAAAAA&#10;EAAAAAAAAABkcnMvUEsBAhQAFAAAAAgAh07iQLNgVsHSAAAAAwEAAA8AAAAAAAAAAQAgAAAAIgAA&#10;AGRycy9kb3ducmV2LnhtbFBLAQIUABQAAAAIAIdO4kAHmSla8wQAAJ4QAAAOAAAAAAAAAAEAIAAA&#10;ACEBAABkcnMvZTJvRG9jLnhtbFBLBQYAAAAABgAGAFkBAACGCAAAAAA=&#10;">
                      <o:lock v:ext="edit" aspectratio="f"/>
                      <v:shape id="_x0000_s1026" o:spid="_x0000_s1026" o:spt="3" type="#_x0000_t3" style="position:absolute;left:0;top:0;height:228600;width:228600;" fillcolor="#F24F4F [3204]" filled="t" stroked="f" coordsize="21600,21600" o:gfxdata="UEsDBAoAAAAAAIdO4kAAAAAAAAAAAAAAAAAEAAAAZHJzL1BLAwQUAAAACACHTuJAIrq2oLwAAADa&#10;AAAADwAAAGRycy9kb3ducmV2LnhtbEWPwWrDMBBE74H+g9hCbonsQktwI/vQUsglhcYJ5LhYW8vY&#10;WtmWYid/XxUCOQ4z84bZFlfbiYlG3zhWkK4TEMSV0w3XCo7l12oDwgdkjZ1jUnAjD0X+tNhipt3M&#10;PzQdQi0ihH2GCkwIfSalrwxZ9GvXE0fv140WQ5RjLfWIc4TbTr4kyZu02HBcMNjTh6GqPVysArs3&#10;7XQuj3janVscvody3vSfSi2f0+QdRKBreITv7Z1W8Ar/V+INk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6tqC8AAAA&#10;2g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pt" miterlimit="8" joinstyle="miter"/>
                        <v:imagedata o:title=""/>
                        <o:lock v:ext="edit" aspectratio="t"/>
                      </v:shape>
                      <v:shape id="Forme libre 6" o:spid="_x0000_s1026" o:spt="100" style="position:absolute;left:98639;top:50800;height:127000;width:31322;v-text-anchor:middle;" fillcolor="#FFFFFF [3212]" filled="t" stroked="f" coordsize="31322,127000" o:gfxdata="UEsDBAoAAAAAAIdO4kAAAAAAAAAAAAAAAAAEAAAAZHJzL1BLAwQUAAAACACHTuJA6kWcHb4AAADa&#10;AAAADwAAAGRycy9kb3ducmV2LnhtbEWPQWvCQBSE70L/w/KEXkQ3MRBq6uqhIvXUWhVKb4/saxLM&#10;vg27a0z/fVcQPA4z8w2zXA+mFT0531hWkM4SEMSl1Q1XCk7H7fQFhA/IGlvLpOCPPKxXT6MlFtpe&#10;+Yv6Q6hEhLAvUEEdQldI6cuaDPqZ7Yij92udwRClq6R2eI1w08p5kuTSYMNxocaO3moqz4eLUfC9&#10;kJN0l/U/n/v5ZvvxbrLB5ZlSz+M0eQURaAiP8L290wpyuF2JN0C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kWcHb4A&#10;AADaAAAADwAAAAAAAAABACAAAAAiAAAAZHJzL2Rvd25yZXYueG1sUEsBAhQAFAAAAAgAh07iQDMv&#10;BZ47AAAAOQAAABAAAAAAAAAAAQAgAAAADQEAAGRycy9zaGFwZXhtbC54bWxQSwUGAAAAAAYABgBb&#10;AQAAtwMAAAAA&#10;" path="m3915,38279l27406,38279,27406,127000,3915,127000xm15661,0c24310,0,31322,7012,31322,15661c31322,24310,24310,31322,15661,31322c7012,31322,0,24310,0,15661c0,7012,7012,0,15661,0xe">
                        <v:path o:connectlocs="3915,38279;27406,38279;27406,127000;3915,127000;15661,0;31322,15661;15661,31322;0,15661;15661,0" o:connectangles="0,0,0,0,0,0,0,0,0"/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68" w:type="dxa"/>
            <w:shd w:val="clear" w:color="auto" w:fill="E4E3E2" w:themeFill="background2"/>
          </w:tcPr>
          <w:p w:rsidR="001C2538" w:rsidRDefault="00A37E3D">
            <w:pPr>
              <w:pStyle w:val="Conseil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lang w:val="fr-FR"/>
              </w:rPr>
            </w:pPr>
            <w:r>
              <w:rPr>
                <w:rFonts w:ascii="Century Gothic" w:hAnsi="Century Gothic"/>
                <w:color w:val="4C483D"/>
                <w:lang w:val="fr-FR"/>
              </w:rPr>
              <w:t>Si vos fichiers sont corrompus démarrez le mode 3</w:t>
            </w:r>
          </w:p>
        </w:tc>
      </w:tr>
    </w:tbl>
    <w:p w:rsidR="001C2538" w:rsidRDefault="00A37E3D">
      <w:pPr>
        <w:pStyle w:val="Titre2"/>
        <w:rPr>
          <w:lang w:val="fr-FR"/>
        </w:rPr>
      </w:pPr>
      <w:bookmarkStart w:id="8" w:name="_Toc507615015"/>
      <w:r>
        <w:rPr>
          <w:lang w:val="fr-FR"/>
        </w:rPr>
        <w:t>Err</w:t>
      </w:r>
      <w:r>
        <w:rPr>
          <w:lang w:val="fr-FR"/>
        </w:rPr>
        <w:t>eurs possibles</w:t>
      </w:r>
      <w:bookmarkEnd w:id="8"/>
    </w:p>
    <w:p w:rsidR="001C2538" w:rsidRDefault="00A37E3D">
      <w:pPr>
        <w:pStyle w:val="Paragraphedeliste1"/>
        <w:numPr>
          <w:ilvl w:val="0"/>
          <w:numId w:val="4"/>
        </w:numPr>
        <w:rPr>
          <w:lang w:val="fr-FR"/>
        </w:rPr>
      </w:pPr>
      <w:r>
        <w:rPr>
          <w:lang w:val="fr-FR"/>
        </w:rPr>
        <w:t>LED rouges et vertes clignotent alternativement : un script Python a une erreur, Utilisez le REPL pour le déboguer.</w:t>
      </w:r>
    </w:p>
    <w:p w:rsidR="001C2538" w:rsidRDefault="00A37E3D">
      <w:pPr>
        <w:pStyle w:val="Paragraphedeliste1"/>
        <w:numPr>
          <w:ilvl w:val="0"/>
          <w:numId w:val="4"/>
        </w:numPr>
        <w:rPr>
          <w:lang w:val="fr-FR"/>
        </w:rPr>
      </w:pPr>
      <w:r>
        <w:rPr>
          <w:lang w:val="fr-FR"/>
        </w:rPr>
        <w:t>les 4 voyants s'allument et s'éteignent lentement : erreur grave, débrancher et rebrancher la carte</w:t>
      </w:r>
    </w:p>
    <w:p w:rsidR="001C2538" w:rsidRDefault="00A37E3D">
      <w:pPr>
        <w:pStyle w:val="Titre2"/>
        <w:rPr>
          <w:lang w:val="fr-FR"/>
        </w:rPr>
      </w:pPr>
      <w:bookmarkStart w:id="9" w:name="_Toc507615016"/>
      <w:r>
        <w:rPr>
          <w:lang w:val="fr-FR"/>
        </w:rPr>
        <w:t>Délai</w:t>
      </w:r>
      <w:bookmarkEnd w:id="9"/>
    </w:p>
    <w:p w:rsidR="001C2538" w:rsidRDefault="00A37E3D">
      <w:pPr>
        <w:rPr>
          <w:lang w:val="fr-FR"/>
        </w:rPr>
      </w:pPr>
      <w:r>
        <w:rPr>
          <w:lang w:val="fr-FR"/>
        </w:rPr>
        <w:t xml:space="preserve">Une librairie time </w:t>
      </w:r>
      <w:r>
        <w:rPr>
          <w:lang w:val="fr-FR"/>
        </w:rPr>
        <w:t>est mise à notre disposition pour faire des délais avec une précision réglable :</w:t>
      </w:r>
    </w:p>
    <w:p w:rsidR="001C2538" w:rsidRDefault="00A37E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val="fr-FR" w:eastAsia="fr-FR"/>
        </w:rPr>
        <w:t>import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time  </w:t>
      </w:r>
    </w:p>
    <w:p w:rsidR="001C2538" w:rsidRDefault="00A37E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time.sleep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(1)          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délai de 1 seconde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time.sleep_ms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(500)     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 délai de 500 millisecondes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time.sleep_us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(10)      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délai pour 10 microsecondes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start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=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time.ticks_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ms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valeur du compteur de millisecondes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</w:t>
      </w:r>
    </w:p>
    <w:p w:rsidR="001C2538" w:rsidRDefault="00A37E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delta =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time.ticks_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diff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time.ticks_ms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(),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start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 xml:space="preserve"># valeur de la </w:t>
      </w:r>
      <w:proofErr w:type="spellStart"/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difference</w:t>
      </w:r>
      <w:proofErr w:type="spellEnd"/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 xml:space="preserve"> de temps entre le temps actuel et </w:t>
      </w:r>
      <w:proofErr w:type="spellStart"/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et</w:t>
      </w:r>
      <w:proofErr w:type="spellEnd"/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 xml:space="preserve"> le temps de « </w:t>
      </w:r>
      <w:proofErr w:type="spellStart"/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start</w:t>
      </w:r>
      <w:proofErr w:type="spellEnd"/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 »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pStyle w:val="Titre2"/>
        <w:rPr>
          <w:lang w:val="fr-FR"/>
        </w:rPr>
      </w:pPr>
      <w:bookmarkStart w:id="10" w:name="_Toc507615017"/>
      <w:r>
        <w:rPr>
          <w:lang w:val="fr-FR"/>
        </w:rPr>
        <w:t>Composants internes</w:t>
      </w:r>
      <w:bookmarkEnd w:id="10"/>
    </w:p>
    <w:p w:rsidR="001C2538" w:rsidRDefault="00A37E3D">
      <w:pPr>
        <w:pStyle w:val="Titre3"/>
        <w:rPr>
          <w:lang w:val="fr-FR"/>
        </w:rPr>
      </w:pPr>
      <w:proofErr w:type="spellStart"/>
      <w:r>
        <w:rPr>
          <w:lang w:val="fr-FR"/>
        </w:rPr>
        <w:t>Leds</w:t>
      </w:r>
      <w:proofErr w:type="spellEnd"/>
    </w:p>
    <w:p w:rsidR="001C2538" w:rsidRDefault="00A37E3D">
      <w:pPr>
        <w:rPr>
          <w:lang w:val="fr-FR"/>
        </w:rPr>
      </w:pPr>
      <w:r>
        <w:rPr>
          <w:lang w:val="fr-FR"/>
        </w:rPr>
        <w:t xml:space="preserve">Le constructeur </w:t>
      </w:r>
      <w:proofErr w:type="spellStart"/>
      <w:r>
        <w:rPr>
          <w:lang w:val="fr-FR"/>
        </w:rPr>
        <w:t>pyb.LED</w:t>
      </w:r>
      <w:proofErr w:type="spellEnd"/>
      <w:r>
        <w:rPr>
          <w:lang w:val="fr-FR"/>
        </w:rPr>
        <w:t xml:space="preserve"> permet de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controler</w:t>
      </w:r>
      <w:proofErr w:type="spellEnd"/>
      <w:r>
        <w:rPr>
          <w:lang w:val="fr-FR"/>
        </w:rPr>
        <w:t xml:space="preserve"> les </w:t>
      </w:r>
      <w:proofErr w:type="spellStart"/>
      <w:r>
        <w:rPr>
          <w:lang w:val="fr-FR"/>
        </w:rPr>
        <w:t>leds</w:t>
      </w:r>
      <w:proofErr w:type="spellEnd"/>
      <w:r>
        <w:rPr>
          <w:lang w:val="fr-FR"/>
        </w:rPr>
        <w:t xml:space="preserve"> internes à la carte :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val="fr-FR" w:eastAsia="fr-FR"/>
        </w:rPr>
        <w:t>from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pyb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</w:t>
      </w:r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val="fr-FR" w:eastAsia="fr-FR"/>
        </w:rPr>
        <w:t>import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LED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led = LED(1) </w:t>
      </w:r>
      <w:r>
        <w:rPr>
          <w:rFonts w:ascii="Consolas" w:eastAsia="Times New Roman" w:hAnsi="Consolas" w:cs="Times New Roman"/>
          <w:color w:val="008200"/>
          <w:sz w:val="18"/>
          <w:szCs w:val="18"/>
          <w:lang w:eastAsia="fr-FR"/>
        </w:rPr>
        <w:t># 1=rouge, 2=vert, 3=</w:t>
      </w:r>
      <w:proofErr w:type="spellStart"/>
      <w:r>
        <w:rPr>
          <w:rFonts w:ascii="Consolas" w:eastAsia="Times New Roman" w:hAnsi="Consolas" w:cs="Times New Roman"/>
          <w:color w:val="008200"/>
          <w:sz w:val="18"/>
          <w:szCs w:val="18"/>
          <w:lang w:eastAsia="fr-FR"/>
        </w:rPr>
        <w:t>jaune</w:t>
      </w:r>
      <w:proofErr w:type="spellEnd"/>
      <w:r>
        <w:rPr>
          <w:rFonts w:ascii="Consolas" w:eastAsia="Times New Roman" w:hAnsi="Consolas" w:cs="Times New Roman"/>
          <w:color w:val="008200"/>
          <w:sz w:val="18"/>
          <w:szCs w:val="18"/>
          <w:lang w:eastAsia="fr-FR"/>
        </w:rPr>
        <w:t>, 4=bleu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led.toggle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changer </w:t>
      </w:r>
      <w:proofErr w:type="spellStart"/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etat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led.on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allumer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led.off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</w:t>
      </w:r>
      <w:proofErr w:type="spellStart"/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eteindre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Les Led 3 et 4 supporte la gestion d'intensité par PWM (0-255)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LED(4).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intensity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  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valeur de l'intensité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LED(4).intensity(128)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mettre la valeur de l'intensité à moitié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Commutateurs</w:t>
      </w:r>
    </w:p>
    <w:p w:rsidR="001C2538" w:rsidRDefault="00A37E3D">
      <w:pPr>
        <w:rPr>
          <w:lang w:val="fr-FR"/>
        </w:rPr>
      </w:pPr>
      <w:r>
        <w:rPr>
          <w:lang w:val="fr-FR"/>
        </w:rPr>
        <w:t xml:space="preserve">Le constructeur </w:t>
      </w:r>
      <w:proofErr w:type="spellStart"/>
      <w:r>
        <w:rPr>
          <w:lang w:val="fr-FR"/>
        </w:rPr>
        <w:t>pyb.Switch</w:t>
      </w:r>
      <w:proofErr w:type="spellEnd"/>
      <w:r>
        <w:rPr>
          <w:lang w:val="fr-FR"/>
        </w:rPr>
        <w:t xml:space="preserve"> permet de </w:t>
      </w:r>
      <w:proofErr w:type="spellStart"/>
      <w:r>
        <w:rPr>
          <w:lang w:val="fr-FR"/>
        </w:rPr>
        <w:t>controler</w:t>
      </w:r>
      <w:proofErr w:type="spellEnd"/>
      <w:r>
        <w:rPr>
          <w:lang w:val="fr-FR"/>
        </w:rPr>
        <w:t xml:space="preserve"> les boutons in</w:t>
      </w:r>
      <w:r>
        <w:rPr>
          <w:lang w:val="fr-FR"/>
        </w:rPr>
        <w:t>ternes à la carte :</w:t>
      </w:r>
    </w:p>
    <w:p w:rsidR="001C2538" w:rsidRDefault="00A37E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val="fr-FR" w:eastAsia="fr-FR"/>
        </w:rPr>
        <w:t>from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pyb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</w:t>
      </w:r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val="fr-FR" w:eastAsia="fr-FR"/>
        </w:rPr>
        <w:t>import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Switch  </w:t>
      </w:r>
    </w:p>
    <w:p w:rsidR="001C2538" w:rsidRDefault="00A37E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lastRenderedPageBreak/>
        <w:t>btn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= 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Switch(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#instanciation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btn.value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retourne Vrai ou Faux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btn.callback(</w:t>
      </w:r>
      <w:proofErr w:type="gramEnd"/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val="fr-FR" w:eastAsia="fr-FR"/>
        </w:rPr>
        <w:t>lambda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: pyb.LED(1).toggle())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appelle la fonction, ici définie en paramètre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pStyle w:val="Titre2"/>
        <w:rPr>
          <w:lang w:val="fr-FR"/>
        </w:rPr>
      </w:pPr>
      <w:bookmarkStart w:id="11" w:name="_Toc507615018"/>
      <w:r>
        <w:rPr>
          <w:lang w:val="fr-FR"/>
        </w:rPr>
        <w:t>Interruptions externes</w:t>
      </w:r>
      <w:bookmarkEnd w:id="11"/>
    </w:p>
    <w:p w:rsidR="001C2538" w:rsidRDefault="00A37E3D">
      <w:pPr>
        <w:rPr>
          <w:lang w:val="fr-FR"/>
        </w:rPr>
      </w:pPr>
      <w:r>
        <w:rPr>
          <w:lang w:val="fr-FR"/>
        </w:rPr>
        <w:t xml:space="preserve">Le constructeur </w:t>
      </w:r>
      <w:proofErr w:type="spellStart"/>
      <w:proofErr w:type="gramStart"/>
      <w:r>
        <w:rPr>
          <w:lang w:val="fr-FR"/>
        </w:rPr>
        <w:t>pyb.ExtInt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 xml:space="preserve"> Pin, Mode, Pull, Callback) permet de créer une interruption :</w:t>
      </w:r>
    </w:p>
    <w:p w:rsidR="001C2538" w:rsidRDefault="00A37E3D">
      <w:pPr>
        <w:pStyle w:val="Paragraphedeliste2"/>
        <w:numPr>
          <w:ilvl w:val="0"/>
          <w:numId w:val="8"/>
        </w:numPr>
        <w:rPr>
          <w:lang w:val="fr-FR"/>
        </w:rPr>
      </w:pPr>
      <w:r>
        <w:rPr>
          <w:lang w:val="fr-FR"/>
        </w:rPr>
        <w:t>Pin</w:t>
      </w:r>
    </w:p>
    <w:p w:rsidR="001C2538" w:rsidRDefault="00A37E3D">
      <w:pPr>
        <w:pStyle w:val="Paragraphedeliste2"/>
        <w:numPr>
          <w:ilvl w:val="1"/>
          <w:numId w:val="8"/>
        </w:numPr>
        <w:rPr>
          <w:lang w:val="fr-FR"/>
        </w:rPr>
      </w:pPr>
      <w:r>
        <w:rPr>
          <w:lang w:val="fr-FR"/>
        </w:rPr>
        <w:t xml:space="preserve">On choisit le pin qui active l’interruption avec </w:t>
      </w:r>
      <w:proofErr w:type="gramStart"/>
      <w:r>
        <w:rPr>
          <w:lang w:val="fr-FR"/>
        </w:rPr>
        <w:t>Pin(</w:t>
      </w:r>
      <w:proofErr w:type="gramEnd"/>
      <w:r>
        <w:rPr>
          <w:lang w:val="fr-FR"/>
        </w:rPr>
        <w:t>&lt;</w:t>
      </w:r>
      <w:proofErr w:type="spellStart"/>
      <w:r>
        <w:rPr>
          <w:lang w:val="fr-FR"/>
        </w:rPr>
        <w:t>monPin</w:t>
      </w:r>
      <w:proofErr w:type="spellEnd"/>
      <w:r>
        <w:rPr>
          <w:lang w:val="fr-FR"/>
        </w:rPr>
        <w:t>&gt;)</w:t>
      </w:r>
    </w:p>
    <w:p w:rsidR="001C2538" w:rsidRDefault="00A37E3D">
      <w:pPr>
        <w:pStyle w:val="Paragraphedeliste2"/>
        <w:numPr>
          <w:ilvl w:val="0"/>
          <w:numId w:val="8"/>
        </w:numPr>
        <w:rPr>
          <w:lang w:val="fr-FR"/>
        </w:rPr>
      </w:pPr>
      <w:r>
        <w:rPr>
          <w:lang w:val="fr-FR"/>
        </w:rPr>
        <w:t>Mode</w:t>
      </w:r>
    </w:p>
    <w:p w:rsidR="001C2538" w:rsidRDefault="00A37E3D">
      <w:pPr>
        <w:pStyle w:val="Paragraphedeliste1"/>
        <w:numPr>
          <w:ilvl w:val="1"/>
          <w:numId w:val="8"/>
        </w:numPr>
        <w:rPr>
          <w:b/>
          <w:lang w:val="fr-FR"/>
        </w:rPr>
      </w:pPr>
      <w:proofErr w:type="spellStart"/>
      <w:r>
        <w:rPr>
          <w:b/>
          <w:lang w:val="fr-FR"/>
        </w:rPr>
        <w:t>ExtInt.IRQ_FALLING</w:t>
      </w:r>
      <w:proofErr w:type="spellEnd"/>
      <w:r>
        <w:rPr>
          <w:b/>
          <w:lang w:val="fr-FR"/>
        </w:rPr>
        <w:t xml:space="preserve"> : </w:t>
      </w:r>
      <w:r>
        <w:rPr>
          <w:lang w:val="fr-FR"/>
        </w:rPr>
        <w:t>interruption sur front montant</w:t>
      </w:r>
    </w:p>
    <w:p w:rsidR="001C2538" w:rsidRDefault="00A37E3D">
      <w:pPr>
        <w:pStyle w:val="Paragraphedeliste1"/>
        <w:numPr>
          <w:ilvl w:val="1"/>
          <w:numId w:val="8"/>
        </w:numPr>
        <w:rPr>
          <w:b/>
          <w:lang w:val="fr-FR"/>
        </w:rPr>
      </w:pPr>
      <w:proofErr w:type="spellStart"/>
      <w:r>
        <w:rPr>
          <w:b/>
          <w:lang w:val="fr-FR"/>
        </w:rPr>
        <w:t>ExtInt.IRQ_RISING</w:t>
      </w:r>
      <w:proofErr w:type="spellEnd"/>
      <w:r>
        <w:rPr>
          <w:b/>
          <w:lang w:val="fr-FR"/>
        </w:rPr>
        <w:t> :</w:t>
      </w:r>
      <w:r>
        <w:rPr>
          <w:lang w:val="fr-FR"/>
        </w:rPr>
        <w:t xml:space="preserve"> interruption sur front descendant</w:t>
      </w:r>
    </w:p>
    <w:p w:rsidR="001C2538" w:rsidRDefault="00A37E3D">
      <w:pPr>
        <w:pStyle w:val="Paragraphedeliste1"/>
        <w:numPr>
          <w:ilvl w:val="1"/>
          <w:numId w:val="8"/>
        </w:numPr>
        <w:rPr>
          <w:b/>
          <w:lang w:val="fr-FR"/>
        </w:rPr>
      </w:pPr>
      <w:proofErr w:type="spellStart"/>
      <w:r>
        <w:rPr>
          <w:b/>
          <w:lang w:val="fr-FR"/>
        </w:rPr>
        <w:t>ExtI</w:t>
      </w:r>
      <w:r>
        <w:rPr>
          <w:b/>
          <w:lang w:val="fr-FR"/>
        </w:rPr>
        <w:t>nt.IRQ_RISING_FALLING</w:t>
      </w:r>
      <w:proofErr w:type="spellEnd"/>
      <w:r>
        <w:rPr>
          <w:b/>
          <w:lang w:val="fr-FR"/>
        </w:rPr>
        <w:t xml:space="preserve"> : </w:t>
      </w:r>
      <w:r>
        <w:rPr>
          <w:lang w:val="fr-FR"/>
        </w:rPr>
        <w:t>interruption sur front montant ou descendant</w:t>
      </w:r>
    </w:p>
    <w:p w:rsidR="001C2538" w:rsidRDefault="00A37E3D">
      <w:pPr>
        <w:pStyle w:val="Paragraphedeliste1"/>
        <w:numPr>
          <w:ilvl w:val="0"/>
          <w:numId w:val="8"/>
        </w:numPr>
        <w:rPr>
          <w:lang w:val="fr-FR"/>
        </w:rPr>
      </w:pPr>
      <w:r>
        <w:rPr>
          <w:lang w:val="fr-FR"/>
        </w:rPr>
        <w:t>Pull</w:t>
      </w:r>
    </w:p>
    <w:p w:rsidR="001C2538" w:rsidRDefault="00A37E3D">
      <w:pPr>
        <w:pStyle w:val="Paragraphedeliste1"/>
        <w:numPr>
          <w:ilvl w:val="1"/>
          <w:numId w:val="8"/>
        </w:numPr>
        <w:rPr>
          <w:lang w:val="fr-FR"/>
        </w:rPr>
      </w:pPr>
      <w:proofErr w:type="spellStart"/>
      <w:r>
        <w:rPr>
          <w:b/>
          <w:lang w:val="fr-FR"/>
        </w:rPr>
        <w:t>Pin.PULL_NONE</w:t>
      </w:r>
      <w:proofErr w:type="spellEnd"/>
      <w:r>
        <w:rPr>
          <w:b/>
          <w:lang w:val="fr-FR"/>
        </w:rPr>
        <w:t> :</w:t>
      </w:r>
      <w:r>
        <w:rPr>
          <w:lang w:val="fr-FR"/>
        </w:rPr>
        <w:t xml:space="preserve"> Pas de résistance de Pull up</w:t>
      </w:r>
    </w:p>
    <w:p w:rsidR="001C2538" w:rsidRDefault="00A37E3D">
      <w:pPr>
        <w:pStyle w:val="Paragraphedeliste1"/>
        <w:numPr>
          <w:ilvl w:val="1"/>
          <w:numId w:val="8"/>
        </w:numPr>
        <w:rPr>
          <w:lang w:val="fr-FR"/>
        </w:rPr>
      </w:pPr>
      <w:proofErr w:type="spellStart"/>
      <w:r>
        <w:rPr>
          <w:b/>
          <w:lang w:val="fr-FR"/>
        </w:rPr>
        <w:t>Pin.PULL_UP</w:t>
      </w:r>
      <w:proofErr w:type="spellEnd"/>
      <w:r>
        <w:rPr>
          <w:lang w:val="fr-FR"/>
        </w:rPr>
        <w:t> </w:t>
      </w:r>
      <w:r>
        <w:rPr>
          <w:b/>
          <w:lang w:val="fr-FR"/>
        </w:rPr>
        <w:t>:</w:t>
      </w:r>
      <w:r>
        <w:rPr>
          <w:lang w:val="fr-FR"/>
        </w:rPr>
        <w:t xml:space="preserve"> Présence de résistance de Pull up</w:t>
      </w:r>
    </w:p>
    <w:p w:rsidR="001C2538" w:rsidRDefault="00A37E3D">
      <w:pPr>
        <w:pStyle w:val="Paragraphedeliste2"/>
        <w:numPr>
          <w:ilvl w:val="0"/>
          <w:numId w:val="8"/>
        </w:numPr>
        <w:rPr>
          <w:lang w:val="fr-FR"/>
        </w:rPr>
      </w:pPr>
      <w:r>
        <w:rPr>
          <w:lang w:val="fr-FR"/>
        </w:rPr>
        <w:t>Callback</w:t>
      </w:r>
    </w:p>
    <w:p w:rsidR="001C2538" w:rsidRDefault="00A37E3D">
      <w:pPr>
        <w:pStyle w:val="Paragraphedeliste2"/>
        <w:ind w:left="1440"/>
        <w:rPr>
          <w:lang w:val="fr-FR"/>
        </w:rPr>
      </w:pPr>
      <w:r>
        <w:rPr>
          <w:lang w:val="fr-FR"/>
        </w:rPr>
        <w:t>Fonction qui est appelée</w:t>
      </w:r>
    </w:p>
    <w:p w:rsidR="001C2538" w:rsidRDefault="00A37E3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eastAsia="fr-FR"/>
        </w:rPr>
        <w:t>from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pyb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eastAsia="fr-FR"/>
        </w:rPr>
        <w:t>import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Pin,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ExtInt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 </w:t>
      </w:r>
    </w:p>
    <w:p w:rsidR="001C2538" w:rsidRDefault="00A37E3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 </w:t>
      </w:r>
    </w:p>
    <w:p w:rsidR="001C2538" w:rsidRDefault="00A37E3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callback = </w:t>
      </w:r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val="fr-FR" w:eastAsia="fr-FR"/>
        </w:rPr>
        <w:t>lambda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e: </w:t>
      </w:r>
      <w:proofErr w:type="gramStart"/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lang w:val="fr-FR" w:eastAsia="fr-FR"/>
        </w:rPr>
        <w:t>print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(</w:t>
      </w:r>
      <w:proofErr w:type="gramEnd"/>
      <w:r>
        <w:rPr>
          <w:rFonts w:ascii="Consolas" w:eastAsia="Times New Roman" w:hAnsi="Consolas" w:cs="Times New Roman"/>
          <w:color w:val="0000FF"/>
          <w:sz w:val="18"/>
          <w:szCs w:val="18"/>
          <w:lang w:val="fr-FR" w:eastAsia="fr-FR"/>
        </w:rPr>
        <w:t>"intr"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définition de la fonction e dans callback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p w:rsidR="001C2538" w:rsidRDefault="00A37E3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ext = 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ExtInt(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Pin(</w:t>
      </w:r>
      <w:r>
        <w:rPr>
          <w:rFonts w:ascii="Consolas" w:eastAsia="Times New Roman" w:hAnsi="Consolas" w:cs="Times New Roman"/>
          <w:color w:val="0000FF"/>
          <w:sz w:val="18"/>
          <w:szCs w:val="18"/>
          <w:lang w:val="fr-FR" w:eastAsia="fr-FR"/>
        </w:rPr>
        <w:t>'Y1'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), ExtInt.IRQ_RISING, Pin.PULL_NONE, callback) </w:t>
      </w:r>
      <w:r>
        <w:rPr>
          <w:rFonts w:ascii="Consolas" w:eastAsia="Times New Roman" w:hAnsi="Consolas" w:cs="Times New Roman"/>
          <w:color w:val="008200"/>
          <w:sz w:val="18"/>
          <w:szCs w:val="18"/>
          <w:lang w:val="fr-FR" w:eastAsia="fr-FR"/>
        </w:rPr>
        <w:t># chaque fois qu'on détecte un front montant, la fonction callback est appelé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fr-FR" w:eastAsia="fr-FR"/>
        </w:rPr>
        <w:t>  </w:t>
      </w:r>
    </w:p>
    <w:tbl>
      <w:tblPr>
        <w:tblStyle w:val="Tableaudeconseil"/>
        <w:tblW w:w="9096" w:type="dxa"/>
        <w:shd w:val="clear" w:color="auto" w:fill="E4E3E2" w:themeFill="background2"/>
        <w:tblLayout w:type="fixed"/>
        <w:tblCellMar>
          <w:top w:w="0" w:type="dxa"/>
        </w:tblCellMar>
        <w:tblLook w:val="04A0" w:firstRow="1" w:lastRow="0" w:firstColumn="1" w:lastColumn="0" w:noHBand="0" w:noVBand="1"/>
      </w:tblPr>
      <w:tblGrid>
        <w:gridCol w:w="628"/>
        <w:gridCol w:w="8468"/>
      </w:tblGrid>
      <w:tr w:rsidR="001C25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shd w:val="clear" w:color="auto" w:fill="E4E3E2" w:themeFill="background2"/>
          </w:tcPr>
          <w:p w:rsidR="001C2538" w:rsidRDefault="00A37E3D">
            <w:pPr>
              <w:pStyle w:val="Icne"/>
              <w:rPr>
                <w:color w:val="404040" w:themeColor="text1" w:themeTint="BF"/>
                <w:lang w:val="fr-FR"/>
              </w:rPr>
            </w:pPr>
            <w:r>
              <w:rPr>
                <w:noProof/>
                <w:color w:val="404040" w:themeColor="text1" w:themeTint="BF"/>
                <w:lang w:val="fr-FR" w:eastAsia="fr-FR"/>
              </w:rPr>
              <mc:AlternateContent>
                <mc:Choice Requires="wpg">
                  <w:drawing>
                    <wp:inline distT="0" distB="0" distL="0" distR="0">
                      <wp:extent cx="228600" cy="228600"/>
                      <wp:effectExtent l="0" t="0" r="0" b="0"/>
                      <wp:docPr id="8" name="Groupe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9" name="Ellipse 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Forme libre 10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e 19" o:spid="_x0000_s1026" o:spt="203" alt="Tip icon" style="height:18pt;width:18pt;" coordsize="228600,228600" o:gfxdata="UEsDBAoAAAAAAIdO4kAAAAAAAAAAAAAAAAAEAAAAZHJzL1BLAwQUAAAACACHTuJAs2BWwdIAAAAD&#10;AQAADwAAAGRycy9kb3ducmV2LnhtbE2PQUvDQBCF70L/wzJCb3YTi0ViNkVK7akItoJ4m2anSWh2&#10;NmS3SfvvHfWglxkeb3jzvXx5ca0aqA+NZwPpLAFFXHrbcGXgff9y9wgqRGSLrWcycKUAy2Jyk2Nm&#10;/chvNOxipSSEQ4YG6hi7TOtQ1uQwzHxHLN7R9w6jyL7StsdRwl2r75NkoR02LB9q7GhVU3nanZ2B&#10;zYjj8zxdD9vTcXX93D+8fmxTMmZ6myZPoCJd4t8xfOMLOhTCdPBntkG1BqRI/JnizReiDr9bF7n+&#10;z158AVBLAwQUAAAACACHTuJA3LOEkfEEAACgEAAADgAAAGRycy9lMm9Eb2MueG1svVjZbuM2FH0v&#10;0H8g9FigY1nejTiDNBkHBTJtgEzR9pGmqAWVSJWUo2S+voekFjoJajtd/GCT4j13ObyXvPLFx6ey&#10;II9c6VyKTTD+EAaECybjXKSb4Jcv2++XAdE1FTEtpOCb4Jnr4OPlt99cNNWaRzKTRcwVgRKh1021&#10;CbK6rtajkWYZL6n+ICsusJhIVdIaU5WOYkUbaC+LURSG81EjVVwpybjWeHrjFoNLqz9JOKt/ThLN&#10;a1JsAvhW229lv3fme3R5QdepolWWs9YN+g4vSpoLGO1V3dCakr3KX6kqc6aklkn9gclyJJMkZ9zG&#10;gGjG4YtobpXcVzaWdN2kVU8TqH3B07vVsp8eb1X1UN0rMNFUKbiwMxPLU6JK8wsvyZOl7LmnjD/V&#10;hOFhFC3nIYhlWGrHllKWgfdXKJZ9+lvcqDM6OnClqZAceohf/7P4HzJacUurXiP+e0XyeBOsAiJo&#10;iRT9VBR5pTlZmeQwpiFjCDJU6OpOsj80EfI6oyLlV7pCiiHxAe4eKSWbjNMYXo6NCsTi6TATDW1k&#10;13yWMczRfS1t6ryf7p42uq6Urm+5LIkZbALuYrH66eOdro0/g5QNSRZ5vM2Lwk5UursuFHmkqJdt&#10;NN1OtzYERO6LFYI0JhUMREgDtptubN5QnTm4RRg0XZd5jSov8nITLEPzaZUWoqXHMOLI3sn4Gewo&#10;6UoVRwsGmVRfA9KgTDeB/nNPFQ9I8aMAw6vxdGrq2k6ms0WEifJXdv4KFQyqNkEdEDe8rt1ZsK9U&#10;nmZ2I11MV9iVJLd0mR1zXrXOIhWdr/95To4RjUvKLU5ADgZ3ihM8BateVrUzR2JXQn3drpbzCZIb&#10;BToLwb7bka5+J+NJFLnyHUeLYWe6ZGR7l0+GlS6BcMrFSCXzKI1b/5gUQmOXf4PHSVngDP1uRCar&#10;8Yw0xNmwifBK/vcD+WW0WJGMDJ68ZQG11luIFtNwfsyED5icZAKMnGfCBzjvj4Yx8WycQpQvf6KJ&#10;qWdiPJvPx8eY8gHh0Qhmnnq7x8fU+wDnz7G9nnsmTorABzifjplYeCbCYxH4wqdFgP6nT6WTIvAB&#10;h3uAg7svPJq5w5yu2ZNoixEjHGtoDtzBXEltLmC/MnEGdFMUHioSKoEylXwEjBrywe5iOxWM6vDB&#10;0VmWkfc+eHIWGAntg6dngZGuPnh2FhiJ6IPnZ4GRZj54cRYYCeSDlz7Y7XebLwqti+mLC9sX407E&#10;XagCgr54ZzBoE2ht0qwbmju/vS8y9DbuujCLpXzkX6QVq03KmePMOmFP29b+IFQIX9ge4a+kO5nu&#10;t7KKB9nhikBInVD364R7L96UZYXU3EY5OOZwtkqtQ12JDBJsv8vZD/zrQQDTibmnwXl7t7bm3c2K&#10;x4twbFMehDp6+hVnqq3DA9VvGWq5h8bImnR75IjpfXBC3tIQTr9ksuCoNeu1iaqHdf67YF/54B6f&#10;F5LDvCSoN31A6BBIty8vgmh3FNGZxHWNbpfBNuShlTnoZvVB07s1nzZnD8Rc02uTCQ2TaUWTgqJq&#10;WFnFaEtFiqaySPEWzGr1P3TGumLbHA33HdX1PVXouEDmv9sui315LXFA4PCHNTuEDVUX3TBRsvwV&#10;L+BXpknHUtdfGwZedNh4hWf86sqK4dUXO3QnHipmlJuDQ8ijHbd9J8RrsN3Y9pXdvGf7c4z9PxYu&#10;/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c&#10;BwAAW0NvbnRlbnRfVHlwZXNdLnhtbFBLAQIUAAoAAAAAAIdO4kAAAAAAAAAAAAAAAAAGAAAAAAAA&#10;AAAAEAAAAD4GAABfcmVscy9QSwECFAAUAAAACACHTuJAihRmPNEAAACUAQAACwAAAAAAAAABACAA&#10;AABiBgAAX3JlbHMvLnJlbHNQSwECFAAKAAAAAACHTuJAAAAAAAAAAAAAAAAABAAAAAAAAAAAABAA&#10;AAAAAAAAZHJzL1BLAQIUABQAAAAIAIdO4kCzYFbB0gAAAAMBAAAPAAAAAAAAAAEAIAAAACIAAABk&#10;cnMvZG93bnJldi54bWxQSwECFAAUAAAACACHTuJA3LOEkfEEAACgEAAADgAAAAAAAAABACAAAAAh&#10;AQAAZHJzL2Uyb0RvYy54bWxQSwUGAAAAAAYABgBZAQAAhAgAAAAA&#10;">
                      <o:lock v:ext="edit" aspectratio="f"/>
                      <v:shape id="_x0000_s1026" o:spid="_x0000_s1026" o:spt="3" type="#_x0000_t3" style="position:absolute;left:0;top:0;height:228600;width:228600;" fillcolor="#F24F4F [3204]" filled="t" stroked="f" coordsize="21600,21600" o:gfxdata="UEsDBAoAAAAAAIdO4kAAAAAAAAAAAAAAAAAEAAAAZHJzL1BLAwQUAAAACACHTuJAo/e8pbwAAADa&#10;AAAADwAAAGRycy9kb3ducmV2LnhtbEWPwWrDMBBE74X+g9hCbrWcHorjWsmhpZBLCrUTyHGxtpax&#10;tXIsxU7+vgoEchxm5g1TbC62FxONvnWsYJmkIIhrp1tuFOyr79cMhA/IGnvHpOBKHjbr56cCc+1m&#10;/qWpDI2IEPY5KjAhDLmUvjZk0SduII7enxsthijHRuoR5wi3vXxL03dpseW4YHCgT0N1V56tArsz&#10;3XSs9njYHjs8/ZyqORu+lFq8LNMPEIEu4RG+t7dawQpuV+IN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3vKW8AAAA&#10;2g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pt" miterlimit="8" joinstyle="miter"/>
                        <v:imagedata o:title=""/>
                        <o:lock v:ext="edit" aspectratio="t"/>
                      </v:shape>
                      <v:shape id="Forme libre 10" o:spid="_x0000_s1026" o:spt="100" style="position:absolute;left:98639;top:50800;height:127000;width:31322;v-text-anchor:middle;" fillcolor="#FFFFFF [3212]" filled="t" stroked="f" coordsize="31322,127000" o:gfxdata="UEsDBAoAAAAAAIdO4kAAAAAAAAAAAAAAAAAEAAAAZHJzL1BLAwQUAAAACACHTuJAyAmKv78AAADb&#10;AAAADwAAAGRycy9kb3ducmV2LnhtbEWPQWvCQBCF70L/wzKFXqRuYkDa6OqhReqpVlso3obsmASz&#10;s2F3G9N/3zkIvc3w3rz3zWozuk4NFGLr2UA+y0ARV962XBv4+tw+PoGKCdli55kM/FKEzfpussLS&#10;+isfaDimWkkIxxINNCn1pdaxashhnPmeWLSzDw6TrKHWNuBVwl2n51m20A5bloYGe3ppqLocf5yB&#10;72c9zXfFcNp/zF+372+uGMOiMObhPs+WoBKN6d98u95ZwRd6+UUG0O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Jir+/&#10;AAAA2wAAAA8AAAAAAAAAAQAgAAAAIgAAAGRycy9kb3ducmV2LnhtbFBLAQIUABQAAAAIAIdO4kAz&#10;LwWeOwAAADkAAAAQAAAAAAAAAAEAIAAAAA4BAABkcnMvc2hhcGV4bWwueG1sUEsFBgAAAAAGAAYA&#10;WwEAALgDAAAAAA==&#10;" path="m3915,38279l27406,38279,27406,127000,3915,127000xm15661,0c24310,0,31322,7012,31322,15661c31322,24310,24310,31322,15661,31322c7012,31322,0,24310,0,15661c0,7012,7012,0,15661,0xe">
                        <v:path o:connectlocs="3915,38279;27406,38279;27406,127000;3915,127000;15661,0;31322,15661;15661,31322;0,15661;15661,0" o:connectangles="0,0,0,0,0,0,0,0,0"/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68" w:type="dxa"/>
            <w:shd w:val="clear" w:color="auto" w:fill="E4E3E2" w:themeFill="background2"/>
          </w:tcPr>
          <w:p w:rsidR="001C2538" w:rsidRDefault="00A37E3D">
            <w:pPr>
              <w:pStyle w:val="Conseil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4C483D"/>
                <w:lang w:val="fr-FR"/>
              </w:rPr>
            </w:pPr>
            <w:r>
              <w:rPr>
                <w:rFonts w:ascii="Century Gothic" w:hAnsi="Century Gothic"/>
                <w:color w:val="4C483D"/>
                <w:lang w:val="fr-FR"/>
              </w:rPr>
              <w:t>Attention à l’effet « </w:t>
            </w:r>
            <w:proofErr w:type="spellStart"/>
            <w:r>
              <w:rPr>
                <w:rFonts w:ascii="Century Gothic" w:hAnsi="Century Gothic"/>
                <w:color w:val="4C483D"/>
                <w:lang w:val="fr-FR"/>
              </w:rPr>
              <w:t>bounce</w:t>
            </w:r>
            <w:proofErr w:type="spellEnd"/>
            <w:r>
              <w:rPr>
                <w:rFonts w:ascii="Century Gothic" w:hAnsi="Century Gothic"/>
                <w:color w:val="4C483D"/>
                <w:lang w:val="fr-FR"/>
              </w:rPr>
              <w:t xml:space="preserve"> » pour certain </w:t>
            </w:r>
            <w:r>
              <w:rPr>
                <w:rFonts w:ascii="Century Gothic" w:hAnsi="Century Gothic"/>
                <w:color w:val="4C483D"/>
                <w:lang w:val="fr-FR"/>
              </w:rPr>
              <w:t>bouton poussoir : lorsqu’on appui dessus ils génèrent parfois plusieurs interruption.</w:t>
            </w:r>
          </w:p>
          <w:p w:rsidR="001C2538" w:rsidRDefault="00A37E3D">
            <w:pPr>
              <w:pStyle w:val="Conseil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lang w:val="fr-FR"/>
              </w:rPr>
            </w:pPr>
            <w:r>
              <w:rPr>
                <w:noProof/>
                <w:color w:val="404040" w:themeColor="text1" w:themeTint="BF"/>
                <w:lang w:val="fr-FR" w:eastAsia="fr-FR"/>
              </w:rPr>
              <w:drawing>
                <wp:inline distT="0" distB="0" distL="0" distR="0">
                  <wp:extent cx="2651125" cy="156972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865" cy="1578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538" w:rsidRDefault="00A37E3D">
      <w:pPr>
        <w:pStyle w:val="Titre2"/>
        <w:rPr>
          <w:lang w:val="fr-FR"/>
        </w:rPr>
      </w:pPr>
      <w:bookmarkStart w:id="12" w:name="_Toc507615019"/>
      <w:r>
        <w:rPr>
          <w:lang w:val="fr-FR"/>
        </w:rPr>
        <w:t xml:space="preserve">Les </w:t>
      </w:r>
      <w:proofErr w:type="spellStart"/>
      <w:r>
        <w:rPr>
          <w:lang w:val="fr-FR"/>
        </w:rPr>
        <w:t>timers</w:t>
      </w:r>
      <w:bookmarkEnd w:id="12"/>
      <w:proofErr w:type="spellEnd"/>
    </w:p>
    <w:p w:rsidR="001C2538" w:rsidRDefault="00A37E3D">
      <w:pPr>
        <w:rPr>
          <w:lang w:val="fr-FR"/>
        </w:rPr>
      </w:pPr>
      <w:r>
        <w:rPr>
          <w:lang w:val="fr-FR"/>
        </w:rPr>
        <w:t xml:space="preserve">Le constructeur </w:t>
      </w:r>
      <w:proofErr w:type="spellStart"/>
      <w:proofErr w:type="gramStart"/>
      <w:r>
        <w:rPr>
          <w:lang w:val="fr-FR"/>
        </w:rPr>
        <w:t>pyb.Timer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 xml:space="preserve"> id,..) permet de créer un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> :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.</w:t>
      </w:r>
      <w:proofErr w:type="spellStart"/>
      <w:r>
        <w:rPr>
          <w:lang w:val="fr-FR"/>
        </w:rPr>
        <w:t>init</w:t>
      </w:r>
      <w:proofErr w:type="spellEnd"/>
      <w:r>
        <w:rPr>
          <w:lang w:val="fr-FR"/>
        </w:rPr>
        <w:t>(…)</w:t>
      </w:r>
    </w:p>
    <w:p w:rsidR="001C2538" w:rsidRDefault="00A37E3D">
      <w:pPr>
        <w:rPr>
          <w:lang w:val="fr-FR"/>
        </w:rPr>
      </w:pPr>
      <w:r>
        <w:rPr>
          <w:lang w:val="fr-FR"/>
        </w:rPr>
        <w:t xml:space="preserve">Voici quelques paramètres utiles que l’on peut spécifier pour cette </w:t>
      </w:r>
      <w:r w:rsidRPr="00331282">
        <w:rPr>
          <w:lang w:val="fr-FR"/>
        </w:rPr>
        <w:t>méthode</w:t>
      </w:r>
      <w:r>
        <w:rPr>
          <w:lang w:val="fr-FR"/>
        </w:rPr>
        <w:t>:</w:t>
      </w:r>
    </w:p>
    <w:p w:rsidR="001C2538" w:rsidRDefault="00A37E3D">
      <w:pPr>
        <w:pStyle w:val="Paragraphedeliste2"/>
        <w:numPr>
          <w:ilvl w:val="0"/>
          <w:numId w:val="10"/>
        </w:numPr>
        <w:rPr>
          <w:lang w:val="fr-FR"/>
        </w:rPr>
      </w:pPr>
      <w:proofErr w:type="spellStart"/>
      <w:r>
        <w:rPr>
          <w:lang w:val="fr-FR"/>
        </w:rPr>
        <w:t>freq</w:t>
      </w:r>
      <w:proofErr w:type="spellEnd"/>
      <w:r>
        <w:rPr>
          <w:lang w:val="fr-FR"/>
        </w:rPr>
        <w:t> : pe</w:t>
      </w:r>
      <w:r>
        <w:rPr>
          <w:lang w:val="fr-FR"/>
        </w:rPr>
        <w:t xml:space="preserve">rmet de donner la fréquence du </w:t>
      </w:r>
      <w:proofErr w:type="spellStart"/>
      <w:r>
        <w:rPr>
          <w:lang w:val="fr-FR"/>
        </w:rPr>
        <w:t>timer</w:t>
      </w:r>
      <w:proofErr w:type="spellEnd"/>
    </w:p>
    <w:p w:rsidR="001C2538" w:rsidRDefault="00A37E3D">
      <w:pPr>
        <w:pStyle w:val="Paragraphedeliste2"/>
        <w:numPr>
          <w:ilvl w:val="0"/>
          <w:numId w:val="10"/>
        </w:numPr>
        <w:rPr>
          <w:lang w:val="fr-FR"/>
        </w:rPr>
      </w:pPr>
      <w:proofErr w:type="spellStart"/>
      <w:r>
        <w:rPr>
          <w:lang w:val="fr-FR"/>
        </w:rPr>
        <w:t>prescaler</w:t>
      </w:r>
      <w:proofErr w:type="spellEnd"/>
      <w:r>
        <w:rPr>
          <w:lang w:val="fr-FR"/>
        </w:rPr>
        <w:t> : permet de diviser par (</w:t>
      </w:r>
      <w:proofErr w:type="spellStart"/>
      <w:r>
        <w:rPr>
          <w:lang w:val="fr-FR"/>
        </w:rPr>
        <w:t>prescaler</w:t>
      </w:r>
      <w:proofErr w:type="spellEnd"/>
      <w:r>
        <w:rPr>
          <w:lang w:val="fr-FR"/>
        </w:rPr>
        <w:t xml:space="preserve"> + 1) l’horloge source du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. Les horloges sources sont différentes selon les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> :</w:t>
      </w:r>
    </w:p>
    <w:p w:rsidR="001C2538" w:rsidRDefault="00A37E3D">
      <w:pPr>
        <w:pStyle w:val="Paragraphedeliste2"/>
        <w:numPr>
          <w:ilvl w:val="1"/>
          <w:numId w:val="10"/>
        </w:numPr>
        <w:rPr>
          <w:lang w:val="fr-FR"/>
        </w:rPr>
      </w:pPr>
      <w:proofErr w:type="spellStart"/>
      <w:r>
        <w:rPr>
          <w:lang w:val="fr-FR"/>
        </w:rPr>
        <w:lastRenderedPageBreak/>
        <w:t>Timers</w:t>
      </w:r>
      <w:proofErr w:type="spellEnd"/>
      <w:r>
        <w:rPr>
          <w:lang w:val="fr-FR"/>
        </w:rPr>
        <w:t xml:space="preserve"> 2-7 et 12-14 </w:t>
      </w:r>
      <w:r>
        <w:rPr>
          <w:rFonts w:ascii="Calibri" w:hAnsi="Calibri" w:cs="Calibri"/>
          <w:lang w:val="fr-FR"/>
        </w:rPr>
        <w:t>→</w:t>
      </w:r>
      <w:r>
        <w:rPr>
          <w:lang w:val="fr-FR"/>
        </w:rPr>
        <w:t xml:space="preserve"> 84 MHz</w:t>
      </w:r>
    </w:p>
    <w:p w:rsidR="001C2538" w:rsidRDefault="00A37E3D">
      <w:pPr>
        <w:pStyle w:val="Paragraphedeliste2"/>
        <w:numPr>
          <w:ilvl w:val="1"/>
          <w:numId w:val="10"/>
        </w:numPr>
        <w:rPr>
          <w:lang w:val="fr-FR"/>
        </w:rPr>
      </w:pP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1 et 8-11 </w:t>
      </w:r>
      <w:r>
        <w:rPr>
          <w:rFonts w:ascii="Calibri" w:hAnsi="Calibri" w:cs="Calibri"/>
          <w:lang w:val="fr-FR"/>
        </w:rPr>
        <w:t>→</w:t>
      </w:r>
      <w:r>
        <w:rPr>
          <w:lang w:val="fr-FR"/>
        </w:rPr>
        <w:t xml:space="preserve"> 168 MHz</w:t>
      </w:r>
    </w:p>
    <w:p w:rsidR="001C2538" w:rsidRDefault="00A37E3D">
      <w:pPr>
        <w:pStyle w:val="Paragraphedeliste2"/>
        <w:numPr>
          <w:ilvl w:val="0"/>
          <w:numId w:val="10"/>
        </w:numPr>
        <w:rPr>
          <w:lang w:val="fr-FR"/>
        </w:rPr>
      </w:pPr>
      <w:r>
        <w:rPr>
          <w:lang w:val="fr-FR"/>
        </w:rPr>
        <w:t>mode :</w:t>
      </w:r>
    </w:p>
    <w:p w:rsidR="001C2538" w:rsidRDefault="00A37E3D">
      <w:pPr>
        <w:pStyle w:val="Paragraphedeliste2"/>
        <w:numPr>
          <w:ilvl w:val="1"/>
          <w:numId w:val="10"/>
        </w:numPr>
        <w:rPr>
          <w:lang w:val="fr-FR"/>
        </w:rPr>
      </w:pPr>
      <w:proofErr w:type="spellStart"/>
      <w:r>
        <w:rPr>
          <w:lang w:val="fr-FR"/>
        </w:rPr>
        <w:t>Timer.UP</w:t>
      </w:r>
      <w:proofErr w:type="spellEnd"/>
      <w:r>
        <w:rPr>
          <w:lang w:val="fr-FR"/>
        </w:rPr>
        <w:t> : compte de 0</w:t>
      </w:r>
      <w:r>
        <w:rPr>
          <w:lang w:val="fr-FR"/>
        </w:rPr>
        <w:t xml:space="preserve"> à  </w:t>
      </w:r>
      <w:proofErr w:type="spellStart"/>
      <w:r>
        <w:rPr>
          <w:lang w:val="fr-FR"/>
        </w:rPr>
        <w:t>AutoReload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Register</w:t>
      </w:r>
      <w:proofErr w:type="spellEnd"/>
      <w:r>
        <w:rPr>
          <w:lang w:val="fr-FR"/>
        </w:rPr>
        <w:t xml:space="preserve"> (ARR)</w:t>
      </w:r>
    </w:p>
    <w:p w:rsidR="001C2538" w:rsidRDefault="00A37E3D">
      <w:pPr>
        <w:pStyle w:val="Paragraphedeliste2"/>
        <w:numPr>
          <w:ilvl w:val="1"/>
          <w:numId w:val="10"/>
        </w:numPr>
        <w:rPr>
          <w:lang w:val="fr-FR"/>
        </w:rPr>
      </w:pPr>
      <w:proofErr w:type="spellStart"/>
      <w:r>
        <w:rPr>
          <w:lang w:val="fr-FR"/>
        </w:rPr>
        <w:t>Timer.DOWN</w:t>
      </w:r>
      <w:proofErr w:type="spellEnd"/>
      <w:r>
        <w:rPr>
          <w:lang w:val="fr-FR"/>
        </w:rPr>
        <w:t xml:space="preserve"> : compte </w:t>
      </w:r>
      <w:proofErr w:type="gramStart"/>
      <w:r>
        <w:rPr>
          <w:lang w:val="fr-FR"/>
        </w:rPr>
        <w:t>de ARR</w:t>
      </w:r>
      <w:proofErr w:type="gramEnd"/>
      <w:r>
        <w:rPr>
          <w:lang w:val="fr-FR"/>
        </w:rPr>
        <w:t xml:space="preserve"> à 0</w:t>
      </w:r>
    </w:p>
    <w:p w:rsidR="001C2538" w:rsidRDefault="00A37E3D">
      <w:pPr>
        <w:pStyle w:val="Paragraphedeliste2"/>
        <w:numPr>
          <w:ilvl w:val="1"/>
          <w:numId w:val="10"/>
        </w:numPr>
        <w:rPr>
          <w:lang w:val="fr-FR"/>
        </w:rPr>
      </w:pPr>
      <w:proofErr w:type="spellStart"/>
      <w:r>
        <w:rPr>
          <w:lang w:val="fr-FR"/>
        </w:rPr>
        <w:t>Timer.CENTER</w:t>
      </w:r>
      <w:proofErr w:type="spellEnd"/>
      <w:r>
        <w:rPr>
          <w:lang w:val="fr-FR"/>
        </w:rPr>
        <w:t xml:space="preserve"> : compte de 0 à ARR puis </w:t>
      </w:r>
      <w:proofErr w:type="gramStart"/>
      <w:r>
        <w:rPr>
          <w:lang w:val="fr-FR"/>
        </w:rPr>
        <w:t>de ARR</w:t>
      </w:r>
      <w:proofErr w:type="gramEnd"/>
      <w:r>
        <w:rPr>
          <w:lang w:val="fr-FR"/>
        </w:rPr>
        <w:t xml:space="preserve"> à 0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.</w:t>
      </w:r>
      <w:proofErr w:type="spellStart"/>
      <w:proofErr w:type="gramStart"/>
      <w:r>
        <w:rPr>
          <w:lang w:val="fr-FR"/>
        </w:rPr>
        <w:t>deinit</w:t>
      </w:r>
      <w:proofErr w:type="spellEnd"/>
      <w:r>
        <w:rPr>
          <w:lang w:val="fr-FR"/>
        </w:rPr>
        <w:t>()</w:t>
      </w:r>
      <w:proofErr w:type="gramEnd"/>
    </w:p>
    <w:p w:rsidR="001C2538" w:rsidRDefault="00A37E3D">
      <w:pPr>
        <w:rPr>
          <w:lang w:val="fr-FR"/>
        </w:rPr>
      </w:pPr>
      <w:r>
        <w:rPr>
          <w:lang w:val="fr-FR"/>
        </w:rPr>
        <w:t xml:space="preserve">Désactive le </w:t>
      </w:r>
      <w:proofErr w:type="spellStart"/>
      <w:r>
        <w:rPr>
          <w:lang w:val="fr-FR"/>
        </w:rPr>
        <w:t>timer</w:t>
      </w:r>
      <w:proofErr w:type="spellEnd"/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.</w:t>
      </w:r>
      <w:proofErr w:type="gramStart"/>
      <w:r>
        <w:rPr>
          <w:lang w:val="fr-FR"/>
        </w:rPr>
        <w:t>callback(</w:t>
      </w:r>
      <w:proofErr w:type="gramEnd"/>
      <w:r>
        <w:rPr>
          <w:lang w:val="fr-FR"/>
        </w:rPr>
        <w:t>fun)</w:t>
      </w:r>
    </w:p>
    <w:p w:rsidR="001C2538" w:rsidRDefault="00A37E3D">
      <w:pPr>
        <w:rPr>
          <w:lang w:val="fr-FR"/>
        </w:rPr>
      </w:pPr>
      <w:r>
        <w:rPr>
          <w:lang w:val="fr-FR"/>
        </w:rPr>
        <w:t>Fonction à appeler à chaque fois q</w:t>
      </w:r>
      <w:r w:rsidRPr="00331282">
        <w:rPr>
          <w:lang w:val="fr-FR"/>
        </w:rPr>
        <w:t>ue le compteur s</w:t>
      </w:r>
      <w:r w:rsidRPr="00331282">
        <w:rPr>
          <w:lang w:val="fr-FR"/>
        </w:rPr>
        <w:t>’incrémente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counter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[valeur]</w:t>
      </w:r>
      <w:r>
        <w:rPr>
          <w:lang w:val="fr-FR"/>
        </w:rPr>
        <w:t>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Récupérer ou assigner la valeur du compteur 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freq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[valeur]</w:t>
      </w:r>
      <w:r>
        <w:rPr>
          <w:lang w:val="fr-FR"/>
        </w:rPr>
        <w:t>)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period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[valeur]</w:t>
      </w:r>
      <w:r>
        <w:rPr>
          <w:lang w:val="fr-FR"/>
        </w:rPr>
        <w:t>)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prescaler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[valeur]</w:t>
      </w:r>
      <w:r>
        <w:rPr>
          <w:lang w:val="fr-FR"/>
        </w:rPr>
        <w:t>)</w:t>
      </w:r>
    </w:p>
    <w:p w:rsidR="001C2538" w:rsidRDefault="00A37E3D">
      <w:pPr>
        <w:rPr>
          <w:lang w:val="fr-FR"/>
        </w:rPr>
      </w:pPr>
      <w:r w:rsidRPr="00331282">
        <w:rPr>
          <w:lang w:val="fr-FR"/>
        </w:rPr>
        <w:t>Récupérer ou assigner la valeur du pré-diviseur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.</w:t>
      </w:r>
      <w:proofErr w:type="spellStart"/>
      <w:r w:rsidRPr="00331282">
        <w:rPr>
          <w:lang w:val="fr-FR"/>
        </w:rPr>
        <w:t>source_</w:t>
      </w:r>
      <w:proofErr w:type="gramStart"/>
      <w:r w:rsidRPr="00331282">
        <w:rPr>
          <w:lang w:val="fr-FR"/>
        </w:rPr>
        <w:t>freq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[valeur]</w:t>
      </w:r>
      <w:r>
        <w:rPr>
          <w:lang w:val="fr-FR"/>
        </w:rPr>
        <w:t>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Récupérer ou assigner la valeur de la fréquence source du </w:t>
      </w:r>
      <w:proofErr w:type="spellStart"/>
      <w:r w:rsidRPr="00331282">
        <w:rPr>
          <w:lang w:val="fr-FR"/>
        </w:rPr>
        <w:t>Timer</w:t>
      </w:r>
      <w:proofErr w:type="spellEnd"/>
    </w:p>
    <w:p w:rsidR="001C2538" w:rsidRPr="00331282" w:rsidRDefault="00A37E3D">
      <w:pPr>
        <w:pStyle w:val="Titre2"/>
        <w:rPr>
          <w:lang w:val="fr-FR"/>
        </w:rPr>
      </w:pPr>
      <w:bookmarkStart w:id="13" w:name="_Toc507615020"/>
      <w:r w:rsidRPr="00331282">
        <w:rPr>
          <w:lang w:val="fr-FR"/>
        </w:rPr>
        <w:t xml:space="preserve">RTC </w:t>
      </w:r>
      <w:proofErr w:type="gramStart"/>
      <w:r w:rsidRPr="00331282">
        <w:rPr>
          <w:lang w:val="fr-FR"/>
        </w:rPr>
        <w:t>( real</w:t>
      </w:r>
      <w:proofErr w:type="gramEnd"/>
      <w:r w:rsidRPr="00331282">
        <w:rPr>
          <w:lang w:val="fr-FR"/>
        </w:rPr>
        <w:t xml:space="preserve"> time </w:t>
      </w:r>
      <w:proofErr w:type="spellStart"/>
      <w:r w:rsidRPr="00331282">
        <w:rPr>
          <w:lang w:val="fr-FR"/>
        </w:rPr>
        <w:t>clock</w:t>
      </w:r>
      <w:proofErr w:type="spellEnd"/>
      <w:r w:rsidRPr="00331282">
        <w:rPr>
          <w:lang w:val="fr-FR"/>
        </w:rPr>
        <w:t>)</w:t>
      </w:r>
      <w:bookmarkEnd w:id="13"/>
    </w:p>
    <w:p w:rsidR="001C2538" w:rsidRPr="00331282" w:rsidRDefault="00A37E3D">
      <w:pPr>
        <w:rPr>
          <w:lang w:val="fr-FR"/>
        </w:rPr>
      </w:pPr>
      <w:r>
        <w:rPr>
          <w:lang w:val="fr-FR"/>
        </w:rPr>
        <w:t xml:space="preserve">Le constructeur </w:t>
      </w:r>
      <w:proofErr w:type="spellStart"/>
      <w:proofErr w:type="gramStart"/>
      <w:r>
        <w:rPr>
          <w:lang w:val="fr-FR"/>
        </w:rPr>
        <w:t>pyb.</w:t>
      </w:r>
      <w:r w:rsidRPr="00331282">
        <w:rPr>
          <w:lang w:val="fr-FR"/>
        </w:rPr>
        <w:t>RTC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 xml:space="preserve"> </w:t>
      </w:r>
      <w:r w:rsidRPr="00331282">
        <w:rPr>
          <w:lang w:val="fr-FR"/>
        </w:rPr>
        <w:t>.</w:t>
      </w:r>
      <w:r>
        <w:rPr>
          <w:lang w:val="fr-FR"/>
        </w:rPr>
        <w:t>..) permet de</w:t>
      </w:r>
      <w:r w:rsidRPr="00331282">
        <w:rPr>
          <w:lang w:val="fr-FR"/>
        </w:rPr>
        <w:t xml:space="preserve"> paramétrer et </w:t>
      </w:r>
      <w:proofErr w:type="spellStart"/>
      <w:r w:rsidRPr="00331282">
        <w:rPr>
          <w:lang w:val="fr-FR"/>
        </w:rPr>
        <w:t>démarer</w:t>
      </w:r>
      <w:proofErr w:type="spellEnd"/>
      <w:r w:rsidRPr="00331282">
        <w:rPr>
          <w:lang w:val="fr-FR"/>
        </w:rPr>
        <w:t xml:space="preserve"> une horloge à une date précise</w:t>
      </w:r>
      <w:r>
        <w:rPr>
          <w:lang w:val="fr-FR"/>
        </w:rPr>
        <w:t> :</w:t>
      </w:r>
    </w:p>
    <w:p w:rsidR="001C2538" w:rsidRDefault="00A37E3D">
      <w:pPr>
        <w:pStyle w:val="Titre3"/>
      </w:pPr>
      <w:r>
        <w:t>.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[</w:t>
      </w:r>
      <w:r>
        <w:t xml:space="preserve">year, month, day, weekday, hours, minutes, seconds, </w:t>
      </w:r>
      <w:proofErr w:type="spellStart"/>
      <w:r>
        <w:t>subseconds</w:t>
      </w:r>
      <w:proofErr w:type="spellEnd"/>
      <w:r>
        <w:t xml:space="preserve"> ])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Récupérer ou assigner la valeur de la date</w:t>
      </w:r>
    </w:p>
    <w:p w:rsidR="001C2538" w:rsidRDefault="00A37E3D">
      <w:pPr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sz w:val="18"/>
          <w:szCs w:val="18"/>
        </w:rPr>
      </w:pP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pyb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RTC  </w:t>
      </w:r>
    </w:p>
    <w:p w:rsidR="001C2538" w:rsidRDefault="00A37E3D">
      <w:pPr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1C2538" w:rsidRDefault="00A37E3D">
      <w:pPr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horaire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= RTC()  </w:t>
      </w:r>
    </w:p>
    <w:p w:rsidR="001C2538" w:rsidRPr="00331282" w:rsidRDefault="00A37E3D">
      <w:pPr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  <w:sz w:val="18"/>
          <w:szCs w:val="18"/>
          <w:lang w:val="fr-FR"/>
        </w:rPr>
      </w:pPr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horaire.datetime(</w:t>
      </w:r>
      <w:proofErr w:type="gram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(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2017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8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23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1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12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48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0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0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))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# assigner une date et une heure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  </w:t>
      </w:r>
    </w:p>
    <w:p w:rsidR="001C2538" w:rsidRPr="00331282" w:rsidRDefault="00A37E3D">
      <w:pPr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sz w:val="18"/>
          <w:szCs w:val="18"/>
          <w:lang w:val="fr-FR"/>
        </w:rPr>
      </w:pPr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horaire.datetime(</w:t>
      </w:r>
      <w:proofErr w:type="gram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)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# Avoir les information sur l'heure et la date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  </w:t>
      </w:r>
    </w:p>
    <w:p w:rsidR="001C2538" w:rsidRPr="00331282" w:rsidRDefault="00A37E3D">
      <w:pPr>
        <w:pStyle w:val="Titre2"/>
        <w:rPr>
          <w:lang w:val="fr-FR"/>
        </w:rPr>
      </w:pPr>
      <w:bookmarkStart w:id="14" w:name="_Toc507615021"/>
      <w:r w:rsidRPr="00331282">
        <w:rPr>
          <w:lang w:val="fr-FR"/>
        </w:rPr>
        <w:t xml:space="preserve">PWM </w:t>
      </w:r>
      <w:proofErr w:type="gramStart"/>
      <w:r w:rsidRPr="00331282">
        <w:rPr>
          <w:lang w:val="fr-FR"/>
        </w:rPr>
        <w:t>( pulse</w:t>
      </w:r>
      <w:proofErr w:type="gramEnd"/>
      <w:r w:rsidRPr="00331282">
        <w:rPr>
          <w:lang w:val="fr-FR"/>
        </w:rPr>
        <w:t xml:space="preserve"> </w:t>
      </w:r>
      <w:proofErr w:type="spellStart"/>
      <w:r w:rsidRPr="00331282">
        <w:rPr>
          <w:lang w:val="fr-FR"/>
        </w:rPr>
        <w:t>width</w:t>
      </w:r>
      <w:proofErr w:type="spellEnd"/>
      <w:r w:rsidRPr="00331282">
        <w:rPr>
          <w:lang w:val="fr-FR"/>
        </w:rPr>
        <w:t xml:space="preserve"> modulation)</w:t>
      </w:r>
      <w:bookmarkEnd w:id="14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Avec le constructeur </w:t>
      </w:r>
      <w:proofErr w:type="spellStart"/>
      <w:r w:rsidRPr="00331282">
        <w:rPr>
          <w:lang w:val="fr-FR"/>
        </w:rPr>
        <w:t>pyb.Timer</w:t>
      </w:r>
      <w:proofErr w:type="spellEnd"/>
      <w:r w:rsidRPr="00331282">
        <w:rPr>
          <w:lang w:val="fr-FR"/>
        </w:rPr>
        <w:t xml:space="preserve"> et </w:t>
      </w:r>
      <w:proofErr w:type="spellStart"/>
      <w:r w:rsidRPr="00331282">
        <w:rPr>
          <w:lang w:val="fr-FR"/>
        </w:rPr>
        <w:t>pyb.Pin</w:t>
      </w:r>
      <w:proofErr w:type="spellEnd"/>
      <w:r w:rsidRPr="00331282">
        <w:rPr>
          <w:lang w:val="fr-FR"/>
        </w:rPr>
        <w:t xml:space="preserve">, on peut </w:t>
      </w:r>
      <w:r w:rsidRPr="00331282">
        <w:rPr>
          <w:lang w:val="fr-FR"/>
        </w:rPr>
        <w:t>générer une PWM sur certains Pin de la carte Python: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channel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 xml:space="preserve"> </w:t>
      </w:r>
      <w:proofErr w:type="spellStart"/>
      <w:r w:rsidRPr="00331282">
        <w:rPr>
          <w:lang w:val="fr-FR"/>
        </w:rPr>
        <w:t>channel</w:t>
      </w:r>
      <w:proofErr w:type="spellEnd"/>
      <w:r w:rsidRPr="00331282">
        <w:rPr>
          <w:lang w:val="fr-FR"/>
        </w:rPr>
        <w:t>, mode, ...)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Voici les paramètres principaux de la méthode </w:t>
      </w:r>
      <w:proofErr w:type="spellStart"/>
      <w:r w:rsidRPr="00331282">
        <w:rPr>
          <w:lang w:val="fr-FR"/>
        </w:rPr>
        <w:t>channel</w:t>
      </w:r>
      <w:proofErr w:type="spellEnd"/>
      <w:r w:rsidRPr="00331282">
        <w:rPr>
          <w:lang w:val="fr-FR"/>
        </w:rPr>
        <w:t>:</w:t>
      </w:r>
    </w:p>
    <w:p w:rsidR="001C2538" w:rsidRDefault="00A37E3D">
      <w:pPr>
        <w:pStyle w:val="Titre4"/>
      </w:pPr>
      <w:proofErr w:type="gramStart"/>
      <w:r>
        <w:t>mode</w:t>
      </w:r>
      <w:proofErr w:type="gramEnd"/>
    </w:p>
    <w:p w:rsidR="001C2538" w:rsidRPr="00331282" w:rsidRDefault="00A37E3D">
      <w:pPr>
        <w:numPr>
          <w:ilvl w:val="0"/>
          <w:numId w:val="12"/>
        </w:numPr>
        <w:spacing w:after="0"/>
        <w:rPr>
          <w:lang w:val="fr-FR"/>
        </w:rPr>
      </w:pPr>
      <w:proofErr w:type="spellStart"/>
      <w:r w:rsidRPr="00331282">
        <w:rPr>
          <w:lang w:val="fr-FR"/>
        </w:rPr>
        <w:t>Timer.PWM</w:t>
      </w:r>
      <w:proofErr w:type="spellEnd"/>
      <w:r w:rsidRPr="00331282">
        <w:rPr>
          <w:lang w:val="fr-FR"/>
        </w:rPr>
        <w:t xml:space="preserve"> : configure le </w:t>
      </w:r>
      <w:proofErr w:type="spellStart"/>
      <w:r w:rsidRPr="00331282">
        <w:rPr>
          <w:lang w:val="fr-FR"/>
        </w:rPr>
        <w:t>Timer</w:t>
      </w:r>
      <w:proofErr w:type="spellEnd"/>
      <w:r w:rsidRPr="00331282">
        <w:rPr>
          <w:lang w:val="fr-FR"/>
        </w:rPr>
        <w:t xml:space="preserve"> en mode PWM (active à l</w:t>
      </w:r>
      <w:r w:rsidRPr="00331282">
        <w:rPr>
          <w:lang w:val="fr-FR"/>
        </w:rPr>
        <w:t>’état haut)</w:t>
      </w:r>
    </w:p>
    <w:p w:rsidR="001C2538" w:rsidRPr="00331282" w:rsidRDefault="00A37E3D">
      <w:pPr>
        <w:numPr>
          <w:ilvl w:val="0"/>
          <w:numId w:val="12"/>
        </w:numPr>
        <w:spacing w:after="0"/>
        <w:rPr>
          <w:lang w:val="fr-FR"/>
        </w:rPr>
      </w:pPr>
      <w:proofErr w:type="spellStart"/>
      <w:r w:rsidRPr="00331282">
        <w:rPr>
          <w:lang w:val="fr-FR"/>
        </w:rPr>
        <w:t>Timer.PWM_INVERTED</w:t>
      </w:r>
      <w:proofErr w:type="spellEnd"/>
      <w:r w:rsidRPr="00331282">
        <w:rPr>
          <w:lang w:val="fr-FR"/>
        </w:rPr>
        <w:t xml:space="preserve"> : configure le </w:t>
      </w:r>
      <w:proofErr w:type="spellStart"/>
      <w:r w:rsidRPr="00331282">
        <w:rPr>
          <w:lang w:val="fr-FR"/>
        </w:rPr>
        <w:t>Timer</w:t>
      </w:r>
      <w:proofErr w:type="spellEnd"/>
      <w:r w:rsidRPr="00331282">
        <w:rPr>
          <w:lang w:val="fr-FR"/>
        </w:rPr>
        <w:t xml:space="preserve"> en mode</w:t>
      </w:r>
      <w:r w:rsidRPr="00331282">
        <w:rPr>
          <w:lang w:val="fr-FR"/>
        </w:rPr>
        <w:t xml:space="preserve"> PWM (active à l</w:t>
      </w:r>
      <w:r w:rsidRPr="00331282">
        <w:rPr>
          <w:lang w:val="fr-FR"/>
        </w:rPr>
        <w:t>’état bas)</w:t>
      </w:r>
    </w:p>
    <w:p w:rsidR="001C2538" w:rsidRPr="00331282" w:rsidRDefault="00A37E3D">
      <w:pPr>
        <w:pStyle w:val="Titre4"/>
        <w:rPr>
          <w:lang w:val="fr-FR"/>
        </w:rPr>
      </w:pPr>
      <w:proofErr w:type="gramStart"/>
      <w:r w:rsidRPr="00331282">
        <w:rPr>
          <w:lang w:val="fr-FR"/>
        </w:rPr>
        <w:lastRenderedPageBreak/>
        <w:t>pin</w:t>
      </w:r>
      <w:proofErr w:type="gramEnd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Choisir le pin sur  lequel on souhaite activer la PWM</w:t>
      </w:r>
    </w:p>
    <w:p w:rsidR="001C2538" w:rsidRPr="00331282" w:rsidRDefault="00A37E3D">
      <w:pPr>
        <w:pStyle w:val="Titre4"/>
        <w:rPr>
          <w:lang w:val="fr-FR"/>
        </w:rPr>
      </w:pPr>
      <w:proofErr w:type="spellStart"/>
      <w:r w:rsidRPr="00331282">
        <w:rPr>
          <w:lang w:val="fr-FR"/>
        </w:rPr>
        <w:t>Pulse_width</w:t>
      </w:r>
      <w:proofErr w:type="spellEnd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Choisir la largeur d</w:t>
      </w:r>
      <w:r w:rsidRPr="00331282">
        <w:rPr>
          <w:lang w:val="fr-FR"/>
        </w:rPr>
        <w:t>’impulsion (fréquence) de la PWM</w:t>
      </w:r>
    </w:p>
    <w:p w:rsidR="001C2538" w:rsidRPr="00331282" w:rsidRDefault="00A37E3D">
      <w:pPr>
        <w:pStyle w:val="Titre4"/>
        <w:rPr>
          <w:lang w:val="fr-FR"/>
        </w:rPr>
      </w:pPr>
      <w:proofErr w:type="spellStart"/>
      <w:r w:rsidRPr="00331282">
        <w:rPr>
          <w:lang w:val="fr-FR"/>
        </w:rPr>
        <w:t>Pulse_width_percent</w:t>
      </w:r>
      <w:proofErr w:type="spellEnd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Choisir le rapport cyclique (le pulse)</w:t>
      </w:r>
    </w:p>
    <w:p w:rsidR="001C2538" w:rsidRDefault="00A37E3D">
      <w:pPr>
        <w:pStyle w:val="Titre3"/>
      </w:pPr>
      <w:proofErr w:type="spellStart"/>
      <w:r>
        <w:t>Exemples</w:t>
      </w:r>
      <w:proofErr w:type="spellEnd"/>
      <w:r>
        <w:t>:</w:t>
      </w:r>
    </w:p>
    <w:p w:rsidR="001C2538" w:rsidRDefault="00A37E3D">
      <w:pPr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pyb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Pin, Timer  </w:t>
      </w:r>
    </w:p>
    <w:p w:rsidR="001C2538" w:rsidRDefault="00A37E3D">
      <w:pPr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1C2538" w:rsidRPr="00331282" w:rsidRDefault="00A37E3D">
      <w:pPr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lang w:val="fr-FR"/>
        </w:rPr>
      </w:pP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p = </w:t>
      </w:r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Pin(</w:t>
      </w:r>
      <w:proofErr w:type="gramEnd"/>
      <w:r w:rsidRPr="00331282">
        <w:rPr>
          <w:rStyle w:val="string"/>
          <w:rFonts w:ascii="Consolas" w:eastAsia="Consolas" w:hAnsi="Consolas" w:cs="Consolas"/>
          <w:color w:val="0000FF"/>
          <w:sz w:val="18"/>
          <w:szCs w:val="18"/>
          <w:shd w:val="clear" w:color="auto" w:fill="FFFFFF"/>
          <w:lang w:val="fr-FR"/>
        </w:rPr>
        <w:t>'X1'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)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# le pin X1 possède le timer TIM2,et la channel CH1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  </w:t>
      </w:r>
    </w:p>
    <w:p w:rsidR="001C2538" w:rsidRDefault="00A37E3D">
      <w:pPr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tim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= Timer( 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2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freq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=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1000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:rsidR="001C2538" w:rsidRDefault="00A37E3D">
      <w:pPr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ch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tim.channel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1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Timer.PWM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pin=p)  </w:t>
      </w:r>
    </w:p>
    <w:p w:rsidR="001C2538" w:rsidRDefault="00A37E3D">
      <w:pPr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ch.pulse_width_percent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(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50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</w:t>
      </w:r>
    </w:p>
    <w:p w:rsidR="001C2538" w:rsidRPr="00331282" w:rsidRDefault="00A37E3D">
      <w:pPr>
        <w:pStyle w:val="Titre2"/>
        <w:rPr>
          <w:lang w:val="fr-FR"/>
        </w:rPr>
      </w:pPr>
      <w:bookmarkStart w:id="15" w:name="_Toc507615022"/>
      <w:r w:rsidRPr="00331282">
        <w:rPr>
          <w:lang w:val="fr-FR"/>
        </w:rPr>
        <w:t>DAC (digital vers analogique conversion)</w:t>
      </w:r>
      <w:bookmarkEnd w:id="15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Le constructeur </w:t>
      </w:r>
      <w:proofErr w:type="spellStart"/>
      <w:r w:rsidRPr="00331282">
        <w:rPr>
          <w:lang w:val="fr-FR"/>
        </w:rPr>
        <w:t>pyb.DAC</w:t>
      </w:r>
      <w:proofErr w:type="spellEnd"/>
      <w:r w:rsidRPr="00331282">
        <w:rPr>
          <w:lang w:val="fr-FR"/>
        </w:rPr>
        <w:t xml:space="preserve"> permet d</w:t>
      </w:r>
      <w:r w:rsidRPr="00331282">
        <w:rPr>
          <w:lang w:val="fr-FR"/>
        </w:rPr>
        <w:t>’</w:t>
      </w:r>
      <w:proofErr w:type="spellStart"/>
      <w:r w:rsidRPr="00331282">
        <w:rPr>
          <w:lang w:val="fr-FR"/>
        </w:rPr>
        <w:t>ecrire</w:t>
      </w:r>
      <w:proofErr w:type="spellEnd"/>
      <w:r w:rsidRPr="00331282">
        <w:rPr>
          <w:lang w:val="fr-FR"/>
        </w:rPr>
        <w:t xml:space="preserve"> </w:t>
      </w:r>
      <w:r w:rsidRPr="00331282">
        <w:rPr>
          <w:lang w:val="fr-FR"/>
        </w:rPr>
        <w:t xml:space="preserve">des </w:t>
      </w:r>
      <w:r w:rsidRPr="00331282">
        <w:rPr>
          <w:lang w:val="fr-FR"/>
        </w:rPr>
        <w:t>valeurs analogiques sur un pin donné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Voici les paramètres principaux du constructeur:</w:t>
      </w:r>
    </w:p>
    <w:p w:rsidR="001C2538" w:rsidRPr="00331282" w:rsidRDefault="00A37E3D">
      <w:pPr>
        <w:pStyle w:val="Titre4"/>
        <w:rPr>
          <w:lang w:val="fr-FR"/>
        </w:rPr>
      </w:pPr>
      <w:r w:rsidRPr="00331282">
        <w:rPr>
          <w:lang w:val="fr-FR"/>
        </w:rPr>
        <w:t>Pin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On peut mettre soit un objet pin ou bien 1 ou 2. Sachant que 1 correspond au pin </w:t>
      </w:r>
      <w:r w:rsidRPr="00331282">
        <w:rPr>
          <w:lang w:val="fr-FR"/>
        </w:rPr>
        <w:t>‘</w:t>
      </w:r>
      <w:r w:rsidRPr="00331282">
        <w:rPr>
          <w:lang w:val="fr-FR"/>
        </w:rPr>
        <w:t>X5</w:t>
      </w:r>
      <w:r w:rsidRPr="00331282">
        <w:rPr>
          <w:lang w:val="fr-FR"/>
        </w:rPr>
        <w:t>’ et 2 correspond au pin ‘X6’</w:t>
      </w:r>
    </w:p>
    <w:p w:rsidR="001C2538" w:rsidRPr="00331282" w:rsidRDefault="00A37E3D">
      <w:pPr>
        <w:pStyle w:val="Titre4"/>
        <w:rPr>
          <w:lang w:val="fr-FR"/>
        </w:rPr>
      </w:pPr>
      <w:r w:rsidRPr="00331282">
        <w:rPr>
          <w:lang w:val="fr-FR"/>
        </w:rPr>
        <w:t>Bits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La résolution du convertisseur qui peut être 8 </w:t>
      </w:r>
      <w:r w:rsidRPr="00331282">
        <w:rPr>
          <w:lang w:val="fr-FR"/>
        </w:rPr>
        <w:t>ou 12 bits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gramStart"/>
      <w:r w:rsidRPr="00331282">
        <w:rPr>
          <w:lang w:val="fr-FR"/>
        </w:rPr>
        <w:t>noise(</w:t>
      </w:r>
      <w:proofErr w:type="spellStart"/>
      <w:proofErr w:type="gramEnd"/>
      <w:r w:rsidRPr="00331282">
        <w:rPr>
          <w:lang w:val="fr-FR"/>
        </w:rPr>
        <w:t>freq</w:t>
      </w:r>
      <w:proofErr w:type="spellEnd"/>
      <w:r w:rsidRPr="00331282">
        <w:rPr>
          <w:lang w:val="fr-FR"/>
        </w:rPr>
        <w:t>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Permet de générer un signal de bruit aléatoire. Aussi un échantillon aléatoire est créé  à cette fréquence.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write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valeur)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Ecrire une valeur à la sortie du DAC comprise entre 0 et 2</w:t>
      </w:r>
      <w:r w:rsidRPr="00331282">
        <w:rPr>
          <w:vertAlign w:val="superscript"/>
          <w:lang w:val="fr-FR"/>
        </w:rPr>
        <w:t>n</w:t>
      </w:r>
      <w:r w:rsidRPr="00331282">
        <w:rPr>
          <w:lang w:val="fr-FR"/>
        </w:rPr>
        <w:t xml:space="preserve">-1 bits (spécifié dans le paramètres </w:t>
      </w:r>
      <w:proofErr w:type="gramStart"/>
      <w:r w:rsidRPr="00331282">
        <w:rPr>
          <w:color w:val="FF0000"/>
          <w:lang w:val="fr-FR"/>
        </w:rPr>
        <w:t xml:space="preserve">bits </w:t>
      </w:r>
      <w:r w:rsidRPr="00331282">
        <w:rPr>
          <w:lang w:val="fr-FR"/>
        </w:rPr>
        <w:t>)</w:t>
      </w:r>
      <w:proofErr w:type="gramEnd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Exempl</w:t>
      </w:r>
      <w:r w:rsidRPr="00331282">
        <w:rPr>
          <w:lang w:val="fr-FR"/>
        </w:rPr>
        <w:t>e: Générer une sinusoïdale avec une résolution de 12 bits</w:t>
      </w:r>
    </w:p>
    <w:p w:rsidR="001C2538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math  </w:t>
      </w:r>
    </w:p>
    <w:p w:rsidR="001C2538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array </w:t>
      </w: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import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array  </w:t>
      </w:r>
    </w:p>
    <w:p w:rsidR="001C2538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pyb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DAC  </w:t>
      </w:r>
    </w:p>
    <w:p w:rsidR="001C2538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1C2538" w:rsidRPr="00331282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lang w:val="fr-FR"/>
        </w:rPr>
      </w:pP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# </w:t>
      </w:r>
      <w:proofErr w:type="spellStart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creation</w:t>
      </w:r>
      <w:proofErr w:type="spellEnd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 d'un </w:t>
      </w:r>
      <w:proofErr w:type="spellStart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buffer</w:t>
      </w:r>
      <w:proofErr w:type="spellEnd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 qui contient la forme </w:t>
      </w:r>
      <w:proofErr w:type="spellStart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sinosoïdale</w:t>
      </w:r>
      <w:proofErr w:type="spell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  </w:t>
      </w:r>
    </w:p>
    <w:p w:rsidR="001C2538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buf = array(</w:t>
      </w:r>
      <w:r>
        <w:rPr>
          <w:rStyle w:val="string"/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'H'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2048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+ int(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2047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* math.sin(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2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* math.pi * i / 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128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)) </w:t>
      </w: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 </w:t>
      </w: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range(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128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))  </w:t>
      </w:r>
    </w:p>
    <w:p w:rsidR="001C2538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:rsidR="001C2538" w:rsidRPr="00331282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  <w:lang w:val="fr-FR"/>
        </w:rPr>
      </w:pP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# sortie de la sinusoïdale à 400 Hz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  </w:t>
      </w:r>
    </w:p>
    <w:p w:rsidR="001C2538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CAN = DAC(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1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bits=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12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:rsidR="001C2538" w:rsidRDefault="00A37E3D">
      <w:pPr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CAN.write_timed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buf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400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*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len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buf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), mode=DAC.CIRCULAR)  </w:t>
      </w:r>
    </w:p>
    <w:p w:rsidR="001C2538" w:rsidRPr="00331282" w:rsidRDefault="00A37E3D">
      <w:pPr>
        <w:pStyle w:val="Titre2"/>
        <w:rPr>
          <w:lang w:val="fr-FR"/>
        </w:rPr>
      </w:pPr>
      <w:bookmarkStart w:id="16" w:name="_Toc507615023"/>
      <w:r w:rsidRPr="00331282">
        <w:rPr>
          <w:lang w:val="fr-FR"/>
        </w:rPr>
        <w:lastRenderedPageBreak/>
        <w:t>ADC (convertisseur analogique numérique)</w:t>
      </w:r>
      <w:bookmarkEnd w:id="16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Le constructeur </w:t>
      </w:r>
      <w:proofErr w:type="spellStart"/>
      <w:r w:rsidRPr="00331282">
        <w:rPr>
          <w:lang w:val="fr-FR"/>
        </w:rPr>
        <w:t>pyb.ADC</w:t>
      </w:r>
      <w:proofErr w:type="spellEnd"/>
      <w:r w:rsidRPr="00331282">
        <w:rPr>
          <w:lang w:val="fr-FR"/>
        </w:rPr>
        <w:t xml:space="preserve"> permet de lire des valeurs analogiques sur un pin </w:t>
      </w:r>
      <w:r w:rsidRPr="00331282">
        <w:rPr>
          <w:lang w:val="fr-FR"/>
        </w:rPr>
        <w:t>donné. Il fait donc l</w:t>
      </w:r>
      <w:r w:rsidRPr="00331282">
        <w:rPr>
          <w:lang w:val="fr-FR"/>
        </w:rPr>
        <w:t>’inverse.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Voici les paramètres principaux du constructeur:</w:t>
      </w:r>
    </w:p>
    <w:p w:rsidR="001C2538" w:rsidRPr="00331282" w:rsidRDefault="00A37E3D">
      <w:pPr>
        <w:pStyle w:val="Titre4"/>
        <w:rPr>
          <w:lang w:val="fr-FR"/>
        </w:rPr>
      </w:pPr>
      <w:r w:rsidRPr="00331282">
        <w:rPr>
          <w:lang w:val="fr-FR"/>
        </w:rPr>
        <w:t>Pin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Les </w:t>
      </w:r>
      <w:proofErr w:type="gramStart"/>
      <w:r w:rsidRPr="00331282">
        <w:rPr>
          <w:lang w:val="fr-FR"/>
        </w:rPr>
        <w:t>pin</w:t>
      </w:r>
      <w:proofErr w:type="gramEnd"/>
      <w:r w:rsidRPr="00331282">
        <w:rPr>
          <w:lang w:val="fr-FR"/>
        </w:rPr>
        <w:t xml:space="preserve"> possibles sont disponibles en annexe.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read</w:t>
      </w:r>
      <w:proofErr w:type="spellEnd"/>
      <w:r w:rsidRPr="00331282">
        <w:rPr>
          <w:lang w:val="fr-FR"/>
        </w:rPr>
        <w:t>()</w:t>
      </w:r>
      <w:proofErr w:type="gramEnd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Lit la valeur analogique sur le pin sélectionné et retourne une valeur numérique comprise entre 0 et 4095.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spellStart"/>
      <w:r w:rsidRPr="00331282">
        <w:rPr>
          <w:lang w:val="fr-FR"/>
        </w:rPr>
        <w:t>read_</w:t>
      </w:r>
      <w:proofErr w:type="gramStart"/>
      <w:r w:rsidRPr="00331282">
        <w:rPr>
          <w:lang w:val="fr-FR"/>
        </w:rPr>
        <w:t>timed</w:t>
      </w:r>
      <w:proofErr w:type="spellEnd"/>
      <w:r w:rsidRPr="00331282">
        <w:rPr>
          <w:lang w:val="fr-FR"/>
        </w:rPr>
        <w:t>(</w:t>
      </w:r>
      <w:proofErr w:type="spellStart"/>
      <w:proofErr w:type="gramEnd"/>
      <w:r w:rsidRPr="00331282">
        <w:rPr>
          <w:lang w:val="fr-FR"/>
        </w:rPr>
        <w:t>buf</w:t>
      </w:r>
      <w:proofErr w:type="spellEnd"/>
      <w:r w:rsidRPr="00331282">
        <w:rPr>
          <w:lang w:val="fr-FR"/>
        </w:rPr>
        <w:t xml:space="preserve">, </w:t>
      </w:r>
      <w:proofErr w:type="spellStart"/>
      <w:r w:rsidRPr="00331282">
        <w:rPr>
          <w:lang w:val="fr-FR"/>
        </w:rPr>
        <w:t>timer</w:t>
      </w:r>
      <w:proofErr w:type="spellEnd"/>
      <w:r w:rsidRPr="00331282">
        <w:rPr>
          <w:lang w:val="fr-FR"/>
        </w:rPr>
        <w:t>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Cette fonction permet de stocker dans un </w:t>
      </w:r>
      <w:proofErr w:type="spellStart"/>
      <w:r w:rsidRPr="00331282">
        <w:rPr>
          <w:lang w:val="fr-FR"/>
        </w:rPr>
        <w:t>buffer</w:t>
      </w:r>
      <w:proofErr w:type="spellEnd"/>
      <w:r w:rsidRPr="00331282">
        <w:rPr>
          <w:lang w:val="fr-FR"/>
        </w:rPr>
        <w:t xml:space="preserve"> (</w:t>
      </w:r>
      <w:proofErr w:type="spellStart"/>
      <w:r w:rsidRPr="00331282">
        <w:rPr>
          <w:lang w:val="fr-FR"/>
        </w:rPr>
        <w:t>buf</w:t>
      </w:r>
      <w:proofErr w:type="spellEnd"/>
      <w:r w:rsidRPr="00331282">
        <w:rPr>
          <w:lang w:val="fr-FR"/>
        </w:rPr>
        <w:t xml:space="preserve">) les valeurs lut par </w:t>
      </w:r>
      <w:proofErr w:type="gramStart"/>
      <w:r w:rsidRPr="00331282">
        <w:rPr>
          <w:lang w:val="fr-FR"/>
        </w:rPr>
        <w:t>le ADC</w:t>
      </w:r>
      <w:proofErr w:type="gramEnd"/>
      <w:r w:rsidRPr="00331282">
        <w:rPr>
          <w:lang w:val="fr-FR"/>
        </w:rPr>
        <w:t>. Le nombre d</w:t>
      </w:r>
      <w:r w:rsidRPr="00331282">
        <w:rPr>
          <w:lang w:val="fr-FR"/>
        </w:rPr>
        <w:t xml:space="preserve">’échantillons est </w:t>
      </w:r>
      <w:proofErr w:type="gramStart"/>
      <w:r w:rsidRPr="00331282">
        <w:rPr>
          <w:lang w:val="fr-FR"/>
        </w:rPr>
        <w:t>égale</w:t>
      </w:r>
      <w:proofErr w:type="gramEnd"/>
      <w:r w:rsidRPr="00331282">
        <w:rPr>
          <w:lang w:val="fr-FR"/>
        </w:rPr>
        <w:t xml:space="preserve"> à la taille du buffer.</w:t>
      </w:r>
    </w:p>
    <w:p w:rsidR="001C2538" w:rsidRDefault="00A37E3D">
      <w:pPr>
        <w:pStyle w:val="Titre3"/>
      </w:pPr>
      <w:proofErr w:type="spellStart"/>
      <w:r>
        <w:t>Exemple</w:t>
      </w:r>
      <w:proofErr w:type="spellEnd"/>
      <w:r>
        <w:t>:</w:t>
      </w:r>
    </w:p>
    <w:p w:rsidR="001C2538" w:rsidRPr="00331282" w:rsidRDefault="00A37E3D">
      <w:pPr>
        <w:numPr>
          <w:ilvl w:val="0"/>
          <w:numId w:val="15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lang w:val="fr-FR"/>
        </w:rPr>
      </w:pP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convertisseur = </w:t>
      </w:r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pyb.ADC(</w:t>
      </w:r>
      <w:proofErr w:type="gram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pyb.Pin.board.X19)   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# creation du convertisseur sur le pi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n X19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  </w:t>
      </w:r>
    </w:p>
    <w:p w:rsidR="001C2538" w:rsidRPr="00331282" w:rsidRDefault="00A37E3D">
      <w:pPr>
        <w:numPr>
          <w:ilvl w:val="0"/>
          <w:numId w:val="15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  <w:lang w:val="fr-FR"/>
        </w:rPr>
      </w:pPr>
      <w:proofErr w:type="spell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tim</w:t>
      </w:r>
      <w:proofErr w:type="spell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 = </w:t>
      </w:r>
      <w:proofErr w:type="spellStart"/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pyb.Timer</w:t>
      </w:r>
      <w:proofErr w:type="spell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(</w:t>
      </w:r>
      <w:proofErr w:type="gramEnd"/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6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</w:t>
      </w:r>
      <w:proofErr w:type="spell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freq</w:t>
      </w:r>
      <w:proofErr w:type="spell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=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10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)        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# </w:t>
      </w:r>
      <w:proofErr w:type="spellStart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creation</w:t>
      </w:r>
      <w:proofErr w:type="spellEnd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 du </w:t>
      </w:r>
      <w:proofErr w:type="spellStart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timer</w:t>
      </w:r>
      <w:proofErr w:type="spellEnd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 à 10Hz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  </w:t>
      </w:r>
    </w:p>
    <w:p w:rsidR="001C2538" w:rsidRDefault="00A37E3D">
      <w:pPr>
        <w:numPr>
          <w:ilvl w:val="0"/>
          <w:numId w:val="15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buf = bytearray(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100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              </w:t>
      </w:r>
      <w:r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# creation du buffer pour stocker 100 échantillons 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:rsidR="001C2538" w:rsidRPr="00331282" w:rsidRDefault="00A37E3D">
      <w:pPr>
        <w:numPr>
          <w:ilvl w:val="0"/>
          <w:numId w:val="15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  <w:lang w:val="fr-FR"/>
        </w:rPr>
      </w:pP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convertisseur.read_</w:t>
      </w:r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timed(</w:t>
      </w:r>
      <w:proofErr w:type="gram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buf, tim)           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# il y a 100 valeur à stocker à 10Hz, dans 10s 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  </w:t>
      </w:r>
    </w:p>
    <w:p w:rsidR="001C2538" w:rsidRPr="00331282" w:rsidRDefault="00A37E3D">
      <w:pPr>
        <w:pStyle w:val="Titre2"/>
        <w:rPr>
          <w:lang w:val="fr-FR"/>
        </w:rPr>
      </w:pPr>
      <w:bookmarkStart w:id="17" w:name="_Toc507615024"/>
      <w:r w:rsidRPr="00331282">
        <w:rPr>
          <w:lang w:val="fr-FR"/>
        </w:rPr>
        <w:t>UART- bus de communication série en duplex</w:t>
      </w:r>
      <w:bookmarkEnd w:id="17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Le constructeur </w:t>
      </w:r>
      <w:proofErr w:type="spellStart"/>
      <w:r w:rsidRPr="00331282">
        <w:rPr>
          <w:b/>
          <w:bCs/>
          <w:lang w:val="fr-FR"/>
        </w:rPr>
        <w:t>pyb.UART</w:t>
      </w:r>
      <w:proofErr w:type="spellEnd"/>
      <w:r w:rsidRPr="00331282">
        <w:rPr>
          <w:lang w:val="fr-FR"/>
        </w:rPr>
        <w:t xml:space="preserve">, implémente les 2 standards UART et USART protocole. Physiquement il y a seulement 2 fils: RX et TX. Chaque unité de communication </w:t>
      </w:r>
      <w:proofErr w:type="gramStart"/>
      <w:r w:rsidRPr="00331282">
        <w:rPr>
          <w:lang w:val="fr-FR"/>
        </w:rPr>
        <w:t>sont</w:t>
      </w:r>
      <w:proofErr w:type="gramEnd"/>
      <w:r w:rsidRPr="00331282">
        <w:rPr>
          <w:lang w:val="fr-FR"/>
        </w:rPr>
        <w:t xml:space="preserve"> des caractère d’une taille de 7, 8 ou 9.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>UART(4) </w:t>
      </w:r>
      <w:r w:rsidRPr="00331282">
        <w:rPr>
          <w:lang w:val="fr-FR"/>
        </w:rPr>
        <w:t>est </w:t>
      </w:r>
      <w:r w:rsidRPr="00331282">
        <w:rPr>
          <w:color w:val="FF0000"/>
          <w:lang w:val="fr-FR"/>
        </w:rPr>
        <w:t>XA</w:t>
      </w:r>
      <w:r w:rsidRPr="00331282">
        <w:rPr>
          <w:lang w:val="fr-FR"/>
        </w:rPr>
        <w:t>: (TX, RX) = (</w:t>
      </w:r>
      <w:r w:rsidRPr="00331282">
        <w:rPr>
          <w:color w:val="FF0000"/>
          <w:lang w:val="fr-FR"/>
        </w:rPr>
        <w:t>X1, X2</w:t>
      </w:r>
      <w:r w:rsidRPr="00331282">
        <w:rPr>
          <w:lang w:val="fr-FR"/>
        </w:rPr>
        <w:t>) = (PA0, PA1)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 xml:space="preserve">UART(1) est </w:t>
      </w:r>
      <w:r w:rsidRPr="00331282">
        <w:rPr>
          <w:color w:val="FF0000"/>
          <w:lang w:val="fr-FR"/>
        </w:rPr>
        <w:t>XB</w:t>
      </w:r>
      <w:r w:rsidRPr="00331282">
        <w:rPr>
          <w:lang w:val="fr-FR"/>
        </w:rPr>
        <w:t>: (TX, RX) = (</w:t>
      </w:r>
      <w:r w:rsidRPr="00331282">
        <w:rPr>
          <w:color w:val="FF0000"/>
          <w:lang w:val="fr-FR"/>
        </w:rPr>
        <w:t>X9, X10</w:t>
      </w:r>
      <w:r w:rsidRPr="00331282">
        <w:rPr>
          <w:lang w:val="fr-FR"/>
        </w:rPr>
        <w:t>) = (PB6, PB7)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>UART(6) est </w:t>
      </w:r>
      <w:r w:rsidRPr="00331282">
        <w:rPr>
          <w:color w:val="FF0000"/>
          <w:lang w:val="fr-FR"/>
        </w:rPr>
        <w:t>YA</w:t>
      </w:r>
      <w:r w:rsidRPr="00331282">
        <w:rPr>
          <w:lang w:val="fr-FR"/>
        </w:rPr>
        <w:t>: (TX, RX) = (</w:t>
      </w:r>
      <w:r w:rsidRPr="00331282">
        <w:rPr>
          <w:color w:val="FF0000"/>
          <w:lang w:val="fr-FR"/>
        </w:rPr>
        <w:t>Y1, Y2</w:t>
      </w:r>
      <w:r w:rsidRPr="00331282">
        <w:rPr>
          <w:lang w:val="fr-FR"/>
        </w:rPr>
        <w:t>) = (PC6, PC7)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>UART(3) est </w:t>
      </w:r>
      <w:r w:rsidRPr="00331282">
        <w:rPr>
          <w:color w:val="FF0000"/>
          <w:lang w:val="fr-FR"/>
        </w:rPr>
        <w:t>YB</w:t>
      </w:r>
      <w:r w:rsidRPr="00331282">
        <w:rPr>
          <w:lang w:val="fr-FR"/>
        </w:rPr>
        <w:t>: (TX, RX) = (</w:t>
      </w:r>
      <w:r w:rsidRPr="00331282">
        <w:rPr>
          <w:color w:val="FF0000"/>
          <w:lang w:val="fr-FR"/>
        </w:rPr>
        <w:t>Y9, Y10</w:t>
      </w:r>
      <w:r w:rsidRPr="00331282">
        <w:rPr>
          <w:lang w:val="fr-FR"/>
        </w:rPr>
        <w:t>) = (PB10, PB11)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>UART(2) est : (TX, RX) = (</w:t>
      </w:r>
      <w:r w:rsidRPr="00331282">
        <w:rPr>
          <w:color w:val="FF0000"/>
          <w:lang w:val="fr-FR"/>
        </w:rPr>
        <w:t>X3, X4</w:t>
      </w:r>
      <w:r w:rsidRPr="00331282">
        <w:rPr>
          <w:lang w:val="fr-FR"/>
        </w:rPr>
        <w:t>) = (PA2, PA3)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Voici les </w:t>
      </w:r>
      <w:r w:rsidRPr="00331282">
        <w:rPr>
          <w:lang w:val="fr-FR"/>
        </w:rPr>
        <w:t>paramètres principaux du constructeur:</w:t>
      </w:r>
    </w:p>
    <w:p w:rsidR="001C2538" w:rsidRPr="00331282" w:rsidRDefault="00A37E3D">
      <w:pPr>
        <w:pStyle w:val="Titre4"/>
        <w:rPr>
          <w:lang w:val="fr-FR"/>
        </w:rPr>
      </w:pPr>
      <w:r w:rsidRPr="00331282">
        <w:rPr>
          <w:lang w:val="fr-FR"/>
        </w:rPr>
        <w:t>Bus</w:t>
      </w:r>
    </w:p>
    <w:p w:rsidR="001C2538" w:rsidRPr="00331282" w:rsidRDefault="00331282">
      <w:pPr>
        <w:rPr>
          <w:lang w:val="fr-FR"/>
        </w:rPr>
      </w:pPr>
      <w:r w:rsidRPr="00331282">
        <w:rPr>
          <w:lang w:val="fr-FR"/>
        </w:rPr>
        <w:t>Peut-être</w:t>
      </w:r>
      <w:r w:rsidR="00A37E3D" w:rsidRPr="00331282">
        <w:rPr>
          <w:lang w:val="fr-FR"/>
        </w:rPr>
        <w:t xml:space="preserve"> 1-6 ou XA, XB, YA, YB</w:t>
      </w:r>
    </w:p>
    <w:p w:rsidR="001C2538" w:rsidRDefault="00A37E3D">
      <w:pPr>
        <w:pStyle w:val="Titre3"/>
        <w:rPr>
          <w:lang w:eastAsia="zh-CN"/>
        </w:rPr>
      </w:pPr>
      <w:r>
        <w:t>.</w:t>
      </w:r>
      <w:proofErr w:type="gramStart"/>
      <w:r>
        <w:t>init</w:t>
      </w:r>
      <w:r>
        <w:rPr>
          <w:lang w:eastAsia="zh-CN"/>
        </w:rPr>
        <w:t>(</w:t>
      </w:r>
      <w:proofErr w:type="gramEnd"/>
      <w:r>
        <w:rPr>
          <w:lang w:eastAsia="zh-CN"/>
        </w:rPr>
        <w:t>baudrate, bits=8, parity=None, stop=1, *, timeout=1000, flow=0, timeout_char=0, read_buf_len=64)</w:t>
      </w:r>
    </w:p>
    <w:p w:rsidR="001C2538" w:rsidRPr="00331282" w:rsidRDefault="00A37E3D">
      <w:pPr>
        <w:pStyle w:val="Titre4"/>
        <w:rPr>
          <w:lang w:val="fr-FR" w:eastAsia="zh-CN"/>
        </w:rPr>
      </w:pPr>
      <w:proofErr w:type="spellStart"/>
      <w:r w:rsidRPr="00331282">
        <w:rPr>
          <w:lang w:val="fr-FR" w:eastAsia="zh-CN"/>
        </w:rPr>
        <w:t>Baudrate</w:t>
      </w:r>
      <w:proofErr w:type="spellEnd"/>
    </w:p>
    <w:p w:rsidR="001C2538" w:rsidRPr="00331282" w:rsidRDefault="00A37E3D">
      <w:pPr>
        <w:pStyle w:val="Titre4"/>
        <w:rPr>
          <w:lang w:val="fr-FR" w:eastAsia="zh-CN"/>
        </w:rPr>
      </w:pPr>
      <w:r w:rsidRPr="00331282">
        <w:rPr>
          <w:lang w:val="fr-FR" w:eastAsia="zh-CN"/>
        </w:rPr>
        <w:t>Bits</w:t>
      </w:r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 xml:space="preserve">Nombre de bits par caractère, </w:t>
      </w:r>
      <w:proofErr w:type="spellStart"/>
      <w:r w:rsidRPr="00331282">
        <w:rPr>
          <w:lang w:val="fr-FR" w:eastAsia="zh-CN"/>
        </w:rPr>
        <w:t>peut être</w:t>
      </w:r>
      <w:proofErr w:type="spellEnd"/>
      <w:r w:rsidRPr="00331282">
        <w:rPr>
          <w:lang w:val="fr-FR" w:eastAsia="zh-CN"/>
        </w:rPr>
        <w:t xml:space="preserve"> 7, 8, ou 9</w:t>
      </w:r>
    </w:p>
    <w:p w:rsidR="001C2538" w:rsidRDefault="00A37E3D">
      <w:pPr>
        <w:pStyle w:val="Titre4"/>
        <w:rPr>
          <w:lang w:eastAsia="zh-CN"/>
        </w:rPr>
      </w:pPr>
      <w:r>
        <w:rPr>
          <w:lang w:eastAsia="zh-CN"/>
        </w:rPr>
        <w:lastRenderedPageBreak/>
        <w:t xml:space="preserve">Parity (0 </w:t>
      </w:r>
      <w:r>
        <w:rPr>
          <w:lang w:eastAsia="zh-CN"/>
        </w:rPr>
        <w:t>even, 1 odd)</w:t>
      </w:r>
    </w:p>
    <w:p w:rsidR="001C2538" w:rsidRDefault="00A37E3D">
      <w:pPr>
        <w:pStyle w:val="Titre4"/>
        <w:rPr>
          <w:lang w:eastAsia="zh-CN"/>
        </w:rPr>
      </w:pPr>
      <w:r>
        <w:rPr>
          <w:lang w:eastAsia="zh-CN"/>
        </w:rPr>
        <w:t xml:space="preserve">Stop (1 </w:t>
      </w:r>
      <w:proofErr w:type="spellStart"/>
      <w:r>
        <w:rPr>
          <w:lang w:eastAsia="zh-CN"/>
        </w:rPr>
        <w:t>ou</w:t>
      </w:r>
      <w:proofErr w:type="spellEnd"/>
      <w:r>
        <w:rPr>
          <w:lang w:eastAsia="zh-CN"/>
        </w:rPr>
        <w:t xml:space="preserve"> 2 bits de stop)</w:t>
      </w:r>
    </w:p>
    <w:p w:rsidR="001C2538" w:rsidRPr="00331282" w:rsidRDefault="00A37E3D">
      <w:pPr>
        <w:pStyle w:val="Titre4"/>
        <w:rPr>
          <w:lang w:val="fr-FR" w:eastAsia="zh-CN"/>
        </w:rPr>
      </w:pPr>
      <w:r w:rsidRPr="00331282">
        <w:rPr>
          <w:lang w:val="fr-FR" w:eastAsia="zh-CN"/>
        </w:rPr>
        <w:t xml:space="preserve">Flow </w:t>
      </w:r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>Définir le contrôle de flux: UART.RTS ou UART.CTS</w:t>
      </w:r>
    </w:p>
    <w:p w:rsidR="001C2538" w:rsidRPr="00331282" w:rsidRDefault="00A37E3D">
      <w:pPr>
        <w:pStyle w:val="Titre4"/>
        <w:rPr>
          <w:lang w:val="fr-FR" w:eastAsia="zh-CN"/>
        </w:rPr>
      </w:pPr>
      <w:r w:rsidRPr="00331282">
        <w:rPr>
          <w:lang w:val="fr-FR" w:eastAsia="zh-CN"/>
        </w:rPr>
        <w:t>Timeout</w:t>
      </w:r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>Temps en millisecondes à attendre avant d’écrire/lire le premier caractère</w:t>
      </w:r>
    </w:p>
    <w:p w:rsidR="001C2538" w:rsidRPr="00331282" w:rsidRDefault="00A37E3D">
      <w:pPr>
        <w:pStyle w:val="Titre4"/>
        <w:rPr>
          <w:lang w:val="fr-FR" w:eastAsia="zh-CN"/>
        </w:rPr>
      </w:pPr>
      <w:proofErr w:type="spellStart"/>
      <w:r w:rsidRPr="00331282">
        <w:rPr>
          <w:lang w:val="fr-FR" w:eastAsia="zh-CN"/>
        </w:rPr>
        <w:t>Timeout_char</w:t>
      </w:r>
      <w:proofErr w:type="spellEnd"/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 xml:space="preserve">Temps en millisecondes à attendre avant d’écrire/lire </w:t>
      </w:r>
      <w:proofErr w:type="spellStart"/>
      <w:r w:rsidRPr="00331282">
        <w:rPr>
          <w:lang w:val="fr-FR" w:eastAsia="zh-CN"/>
        </w:rPr>
        <w:t>chaques</w:t>
      </w:r>
      <w:proofErr w:type="spellEnd"/>
      <w:r w:rsidRPr="00331282">
        <w:rPr>
          <w:lang w:val="fr-FR" w:eastAsia="zh-CN"/>
        </w:rPr>
        <w:t xml:space="preserve"> ca</w:t>
      </w:r>
      <w:r w:rsidRPr="00331282">
        <w:rPr>
          <w:lang w:val="fr-FR" w:eastAsia="zh-CN"/>
        </w:rPr>
        <w:t>ractères</w:t>
      </w:r>
    </w:p>
    <w:p w:rsidR="001C2538" w:rsidRPr="00331282" w:rsidRDefault="00A37E3D">
      <w:pPr>
        <w:pStyle w:val="Titre4"/>
        <w:rPr>
          <w:lang w:val="fr-FR" w:eastAsia="zh-CN"/>
        </w:rPr>
      </w:pPr>
      <w:proofErr w:type="spellStart"/>
      <w:r w:rsidRPr="00331282">
        <w:rPr>
          <w:lang w:val="fr-FR" w:eastAsia="zh-CN"/>
        </w:rPr>
        <w:t>Read_buf_len</w:t>
      </w:r>
      <w:proofErr w:type="spellEnd"/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>Taille du buffer de lecture</w:t>
      </w:r>
    </w:p>
    <w:p w:rsidR="001C2538" w:rsidRPr="00331282" w:rsidRDefault="00A37E3D">
      <w:pPr>
        <w:pStyle w:val="Titre3"/>
        <w:rPr>
          <w:lang w:val="fr-FR" w:eastAsia="zh-CN"/>
        </w:rPr>
      </w:pPr>
      <w:r w:rsidRPr="00331282">
        <w:rPr>
          <w:lang w:val="fr-FR" w:eastAsia="zh-CN"/>
        </w:rPr>
        <w:t>.</w:t>
      </w:r>
      <w:proofErr w:type="spellStart"/>
      <w:proofErr w:type="gramStart"/>
      <w:r w:rsidRPr="00331282">
        <w:rPr>
          <w:lang w:val="fr-FR" w:eastAsia="zh-CN"/>
        </w:rPr>
        <w:t>any</w:t>
      </w:r>
      <w:proofErr w:type="spellEnd"/>
      <w:r w:rsidRPr="00331282">
        <w:rPr>
          <w:lang w:val="fr-FR" w:eastAsia="zh-CN"/>
        </w:rPr>
        <w:t>()</w:t>
      </w:r>
      <w:proofErr w:type="gramEnd"/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 xml:space="preserve">Retourne le nombre </w:t>
      </w:r>
      <w:proofErr w:type="gramStart"/>
      <w:r w:rsidRPr="00331282">
        <w:rPr>
          <w:lang w:val="fr-FR" w:eastAsia="zh-CN"/>
        </w:rPr>
        <w:t>d’ octets</w:t>
      </w:r>
      <w:proofErr w:type="gramEnd"/>
      <w:r w:rsidRPr="00331282">
        <w:rPr>
          <w:lang w:val="fr-FR" w:eastAsia="zh-CN"/>
        </w:rPr>
        <w:t xml:space="preserve"> en attente</w:t>
      </w:r>
    </w:p>
    <w:p w:rsidR="001C2538" w:rsidRPr="00331282" w:rsidRDefault="00A37E3D">
      <w:pPr>
        <w:pStyle w:val="Titre3"/>
        <w:rPr>
          <w:lang w:val="fr-FR" w:eastAsia="zh-CN"/>
        </w:rPr>
      </w:pPr>
      <w:r w:rsidRPr="00331282">
        <w:rPr>
          <w:lang w:val="fr-FR" w:eastAsia="zh-CN"/>
        </w:rPr>
        <w:t>.</w:t>
      </w:r>
      <w:proofErr w:type="spellStart"/>
      <w:proofErr w:type="gramStart"/>
      <w:r w:rsidRPr="00331282">
        <w:rPr>
          <w:lang w:val="fr-FR" w:eastAsia="zh-CN"/>
        </w:rPr>
        <w:t>read</w:t>
      </w:r>
      <w:proofErr w:type="spellEnd"/>
      <w:r w:rsidRPr="00331282">
        <w:rPr>
          <w:lang w:val="fr-FR" w:eastAsia="zh-CN"/>
        </w:rPr>
        <w:t>(</w:t>
      </w:r>
      <w:proofErr w:type="gramEnd"/>
      <w:r w:rsidRPr="00331282">
        <w:rPr>
          <w:lang w:val="fr-FR" w:eastAsia="zh-CN"/>
        </w:rPr>
        <w:t>[</w:t>
      </w:r>
      <w:proofErr w:type="spellStart"/>
      <w:r w:rsidRPr="00331282">
        <w:rPr>
          <w:lang w:val="fr-FR" w:eastAsia="zh-CN"/>
        </w:rPr>
        <w:t>noctets</w:t>
      </w:r>
      <w:proofErr w:type="spellEnd"/>
      <w:r w:rsidRPr="00331282">
        <w:rPr>
          <w:lang w:val="fr-FR" w:eastAsia="zh-CN"/>
        </w:rPr>
        <w:t>])</w:t>
      </w:r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>Si “</w:t>
      </w:r>
      <w:proofErr w:type="spellStart"/>
      <w:r w:rsidRPr="00331282">
        <w:rPr>
          <w:lang w:val="fr-FR" w:eastAsia="zh-CN"/>
        </w:rPr>
        <w:t>noctets</w:t>
      </w:r>
      <w:proofErr w:type="spellEnd"/>
      <w:r w:rsidRPr="00331282">
        <w:rPr>
          <w:lang w:val="fr-FR" w:eastAsia="zh-CN"/>
        </w:rPr>
        <w:t xml:space="preserve">” est spécifié alors si ce nombre est disponible sur buffer, il les octets sont immédiatement lut sinon la </w:t>
      </w:r>
      <w:proofErr w:type="spellStart"/>
      <w:r w:rsidRPr="00331282">
        <w:rPr>
          <w:lang w:val="fr-FR" w:eastAsia="zh-CN"/>
        </w:rPr>
        <w:t>method</w:t>
      </w:r>
      <w:proofErr w:type="spellEnd"/>
      <w:r w:rsidRPr="00331282">
        <w:rPr>
          <w:lang w:val="fr-FR" w:eastAsia="zh-CN"/>
        </w:rPr>
        <w:t xml:space="preserve"> attend qu’ils soi</w:t>
      </w:r>
      <w:r w:rsidRPr="00331282">
        <w:rPr>
          <w:lang w:val="fr-FR" w:eastAsia="zh-CN"/>
        </w:rPr>
        <w:t xml:space="preserve">ent </w:t>
      </w:r>
      <w:proofErr w:type="gramStart"/>
      <w:r w:rsidRPr="00331282">
        <w:rPr>
          <w:lang w:val="fr-FR" w:eastAsia="zh-CN"/>
        </w:rPr>
        <w:t>disponible</w:t>
      </w:r>
      <w:proofErr w:type="gramEnd"/>
      <w:r w:rsidRPr="00331282">
        <w:rPr>
          <w:lang w:val="fr-FR" w:eastAsia="zh-CN"/>
        </w:rPr>
        <w:t>.</w:t>
      </w:r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>Si rien n’est donné pour “</w:t>
      </w:r>
      <w:proofErr w:type="spellStart"/>
      <w:r w:rsidRPr="00331282">
        <w:rPr>
          <w:lang w:val="fr-FR" w:eastAsia="zh-CN"/>
        </w:rPr>
        <w:t>noctets</w:t>
      </w:r>
      <w:proofErr w:type="spellEnd"/>
      <w:r w:rsidRPr="00331282">
        <w:rPr>
          <w:lang w:val="fr-FR" w:eastAsia="zh-CN"/>
        </w:rPr>
        <w:t xml:space="preserve">”, alors la </w:t>
      </w:r>
      <w:proofErr w:type="spellStart"/>
      <w:r w:rsidRPr="00331282">
        <w:rPr>
          <w:lang w:val="fr-FR" w:eastAsia="zh-CN"/>
        </w:rPr>
        <w:t>method</w:t>
      </w:r>
      <w:proofErr w:type="spellEnd"/>
      <w:r w:rsidRPr="00331282">
        <w:rPr>
          <w:lang w:val="fr-FR" w:eastAsia="zh-CN"/>
        </w:rPr>
        <w:t xml:space="preserve"> lit autant données que possible.</w:t>
      </w:r>
    </w:p>
    <w:tbl>
      <w:tblPr>
        <w:tblStyle w:val="Tableaudeconseil"/>
        <w:tblW w:w="9096" w:type="dxa"/>
        <w:shd w:val="clear" w:color="auto" w:fill="E4E3E2" w:themeFill="background2"/>
        <w:tblLayout w:type="fixed"/>
        <w:tblCellMar>
          <w:top w:w="0" w:type="dxa"/>
        </w:tblCellMar>
        <w:tblLook w:val="04A0" w:firstRow="1" w:lastRow="0" w:firstColumn="1" w:lastColumn="0" w:noHBand="0" w:noVBand="1"/>
      </w:tblPr>
      <w:tblGrid>
        <w:gridCol w:w="628"/>
        <w:gridCol w:w="8468"/>
      </w:tblGrid>
      <w:tr w:rsidR="001C2538" w:rsidRPr="0033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shd w:val="clear" w:color="auto" w:fill="E4E3E2" w:themeFill="background2"/>
          </w:tcPr>
          <w:p w:rsidR="001C2538" w:rsidRDefault="00A37E3D">
            <w:pPr>
              <w:pStyle w:val="Icne"/>
              <w:rPr>
                <w:color w:val="404040" w:themeColor="text1" w:themeTint="BF"/>
                <w:lang w:val="fr-FR"/>
              </w:rPr>
            </w:pPr>
            <w:r>
              <w:rPr>
                <w:noProof/>
                <w:color w:val="404040" w:themeColor="text1" w:themeTint="BF"/>
                <w:lang w:val="fr-FR" w:eastAsia="fr-FR"/>
              </w:rPr>
              <mc:AlternateContent>
                <mc:Choice Requires="wpg">
                  <w:drawing>
                    <wp:inline distT="0" distB="0" distL="0" distR="0">
                      <wp:extent cx="228600" cy="228600"/>
                      <wp:effectExtent l="0" t="0" r="0" b="0"/>
                      <wp:docPr id="12" name="Groupe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3" name="Ellipse 5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orme libre 6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e 19" o:spid="_x0000_s1026" o:spt="203" alt="Tip icon" style="height:18pt;width:18pt;" coordsize="228600,228600" o:gfxdata="UEsDBAoAAAAAAIdO4kAAAAAAAAAAAAAAAAAEAAAAZHJzL1BLAwQUAAAACACHTuJAs2BWwdIAAAAD&#10;AQAADwAAAGRycy9kb3ducmV2LnhtbE2PQUvDQBCF70L/wzJCb3YTi0ViNkVK7akItoJ4m2anSWh2&#10;NmS3SfvvHfWglxkeb3jzvXx5ca0aqA+NZwPpLAFFXHrbcGXgff9y9wgqRGSLrWcycKUAy2Jyk2Nm&#10;/chvNOxipSSEQ4YG6hi7TOtQ1uQwzHxHLN7R9w6jyL7StsdRwl2r75NkoR02LB9q7GhVU3nanZ2B&#10;zYjj8zxdD9vTcXX93D+8fmxTMmZ6myZPoCJd4t8xfOMLOhTCdPBntkG1BqRI/JnizReiDr9bF7n+&#10;z158AVBLAwQUAAAACACHTuJAocak//MEAACgEAAADgAAAGRycy9lMm9Eb2MueG1svVhbbyI3FH6v&#10;1P9gzWOlLjAQIChklSZLVCnbRspWbR+Nx3NRZ2zXHjLJ/vp+tudikqhAeuEB7PG5fufiM1x8fKpK&#10;8si1KaRYR5MP44hwwWRSiGwd/fJl8/0yIqamIqGlFHwdPXMTfbz89puLRq14LHNZJlwTCBFm1ah1&#10;lNe1Wo1GhuW8ouaDVFzgMJW6ojW2OhslmjaQXpWjeDyejxqpE6Ul48bg6Y0/jC6d/DTlrP45TQ2v&#10;SbmOYFvtvrX73trv0eUFXWWaqrxgrRn0HVZUtBBQ2ou6oTUlO128ElUVTEsj0/oDk9VIpmnBuPMB&#10;3kzGL7y51XKnnC/ZqslUDxOgfYHTu8Wynx5vtXpQ9xpINCoDFm5nfXlKdWV/YSV5cpA995Dxp5ow&#10;PIzj5XwMYBmO2rWDlOXA/RUXyz/9Ld+oUzraM6VRSA4z+G/+mf8POVXcwWpW8P9ekyJB7k4jImiF&#10;HP1UloUynJzZ7LC6QWQRslgYdSfZH4YIeZ1TkfEro5Bj4AZz90hr2eScJjBzYkXAmUCG3RhII9vm&#10;s0ygju5q6XLn/Xj3uNGV0qa+5bIidrGOuPfFyaePd6a29gxUziVZFsmmKEu30dn2utTkkaJgNvFs&#10;M9s4F+B5SFYK0thcsCxCWmYXdavzhprcszsOy01XVVGjzMuiWkfLsf20QkvRwmMR8WBvZfIMdLT0&#10;tYregkUu9deINKjTdWT+3FHNI1L+KIDw+WQ2s4XtNrOzRYyNDk+24QkVDKLWUR0Rv7yufTPYKV1k&#10;uQuk9+kKUUkLB5eNmLeqNRa56G3975Ny1iXlBi2QA8Gt5mRu0QuSqt15DLsS6uv2fDmfnkcEBXo2&#10;Bvg+IF39TifTOPblO4kXQ2C6XGQ7n04WlC5/0OUSZJJ9lCVtzTAphEGQfwP8aVWih343ItPzyRlp&#10;iNfh8uAV/e979Mt4cU5yMljylgaUWq8hXszG80MqQobpUSqAyGkqQgZv/UE30G56HccAFdIfqQLJ&#10;06uYnM3nk0NIhQzjgx6cBeJdjA+JDxm8PYdiPQ9UHOVByOBtOqRiEagYH/IgJD7OA8w/p8UgZNiP&#10;Afp2X3g0972crtiTaIsRK3Q1DAe+Lytp7AUcViZ6QLdF4aEiIRJctpIPMKOGQmZ/rx3LjOoImeOT&#10;NCPvQ+bpScxI6JB5dhIz0jVkduPA0YAhEUNm17KPZkaahcyLk8xGAoXMy5DZW9Dmi8bkYufi0s3F&#10;Ne7NdaQjgrl4a3kwJdDaplm3tFd+e1/kGG38dWEPK/nIv0hHVtuUs+3MGeG6bat/ICpFSOxa+Cvq&#10;jqb7VU7wQDtcEXCpI+p+PXFvxZu0rJSGOy8Hwzyfq2tnUFciAwXbbQv2A/+658BsOsEtBszbu7VV&#10;729WPF6MJy7lAaiHpz/xqto63BP9lqIWe0iMnUofIw9Mb4MnCo4Gd/ojmwUHtTmrrVc9W2e/d/aV&#10;Df7xaS55npcA9ar3AB0c6eLywok2ovDOJq6fc7sMdi4Po8zeMGv2Zt6N/bQ5u0fmZ16XTBiY7CSa&#10;lhRVwyqVYCoVGWbKMsNbMKv1/zAYG8U2BebtO2rqe6oxcQHMf3daFrvqWqJBoPlDm1tCh67Lbplq&#10;Wf2KF/ArO6PjqBuvLQIvBmy8wjN+deXI8OqLCN2JB8WscNs4hDw4cLt3QrwGu8C2r+z2PTvcYx3+&#10;sXD5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4HAABbQ29udGVudF9UeXBlc10ueG1sUEsBAhQACgAAAAAAh07iQAAAAAAAAAAAAAAAAAYAAAAA&#10;AAAAAAAQAAAAQAYAAF9yZWxzL1BLAQIUABQAAAAIAIdO4kCKFGY80QAAAJQBAAALAAAAAAAAAAEA&#10;IAAAAGQGAABfcmVscy8ucmVsc1BLAQIUAAoAAAAAAIdO4kAAAAAAAAAAAAAAAAAEAAAAAAAAAAAA&#10;EAAAAAAAAABkcnMvUEsBAhQAFAAAAAgAh07iQLNgVsHSAAAAAwEAAA8AAAAAAAAAAQAgAAAAIgAA&#10;AGRycy9kb3ducmV2LnhtbFBLAQIUABQAAAAIAIdO4kChxqT/8wQAAKAQAAAOAAAAAAAAAAEAIAAA&#10;ACEBAABkcnMvZTJvRG9jLnhtbFBLBQYAAAAABgAGAFkBAACGCAAAAAA=&#10;">
                      <o:lock v:ext="edit" aspectratio="f"/>
                      <v:shape id="Ellipse 5" o:spid="_x0000_s1026" o:spt="3" type="#_x0000_t3" style="position:absolute;left:0;top:0;height:228600;width:228600;" fillcolor="#F24F4F [3204]" filled="t" stroked="f" coordsize="21600,21600" o:gfxdata="UEsDBAoAAAAAAIdO4kAAAAAAAAAAAAAAAAAEAAAAZHJzL1BLAwQUAAAACACHTuJAi9fc4LkAAADb&#10;AAAADwAAAGRycy9kb3ducmV2LnhtbEVPTYvCMBC9C/6HMII3TVVYpGv0sIvgRUGr4HFoZpvSZlKb&#10;2Oq/NwuCt3m8z1ltHrYWHbW+dKxgNk1AEOdOl1woOGfbyRKED8gaa8ek4EkeNuvhYIWpdj0fqTuF&#10;QsQQ9ikqMCE0qZQ+N2TRT11DHLk/11oMEbaF1C32MdzWcp4kX9JiybHBYEM/hvLqdLcK7N5U3TU7&#10;42V3rfB2uGX9svlVajyaJd8gAj3CR/x273Scv4D/X+IBcv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X3OC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 weight="0pt" miterlimit="8" joinstyle="miter"/>
                        <v:imagedata o:title=""/>
                        <o:lock v:ext="edit" aspectratio="t"/>
                      </v:shape>
                      <v:shape id="Forme libre 6" o:spid="_x0000_s1026" o:spt="100" style="position:absolute;left:98639;top:50800;height:127000;width:31322;v-text-anchor:middle;" fillcolor="#FFFFFF [3212]" filled="t" stroked="f" coordsize="31322,127000" o:gfxdata="UEsDBAoAAAAAAIdO4kAAAAAAAAAAAAAAAAAEAAAAZHJzL1BLAwQUAAAACACHTuJAtzKMvLwAAADb&#10;AAAADwAAAGRycy9kb3ducmV2LnhtbEVPTWvCQBC9F/wPyxR6KbqJKaLR1YNF6slaK4i3ITsmodnZ&#10;sLuN8d+7QqG3ebzPWax604iOnK8tK0hHCQjiwuqaSwXH781wCsIHZI2NZVJwIw+r5eBpgbm2V/6i&#10;7hBKEUPY56igCqHNpfRFRQb9yLbEkbtYZzBE6EqpHV5juGnkOEkm0mDNsaHCltYVFT+HX6PgNJOv&#10;6Tbrzp/78ftm92Gy3k0ypV6e02QOIlAf/sV/7q2O89/g8Us8QC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yjLy8AAAA&#10;2wAAAA8AAAAAAAAAAQAgAAAAIgAAAGRycy9kb3ducmV2LnhtbFBLAQIUABQAAAAIAIdO4kAzLwWe&#10;OwAAADkAAAAQAAAAAAAAAAEAIAAAAAsBAABkcnMvc2hhcGV4bWwueG1sUEsFBgAAAAAGAAYAWwEA&#10;ALUDAAAAAA==&#10;" path="m3915,38279l27406,38279,27406,127000,3915,127000xm15661,0c24310,0,31322,7012,31322,15661c31322,24310,24310,31322,15661,31322c7012,31322,0,24310,0,15661c0,7012,7012,0,15661,0xe">
                        <v:path o:connectlocs="3915,38279;27406,38279;27406,127000;3915,127000;15661,0;31322,15661;15661,31322;0,15661;15661,0" o:connectangles="0,0,0,0,0,0,0,0,0"/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68" w:type="dxa"/>
            <w:shd w:val="clear" w:color="auto" w:fill="E4E3E2" w:themeFill="background2"/>
          </w:tcPr>
          <w:p w:rsidR="001C2538" w:rsidRPr="00331282" w:rsidRDefault="00A37E3D">
            <w:pPr>
              <w:pStyle w:val="Conseil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lang w:val="fr-FR"/>
              </w:rPr>
            </w:pPr>
            <w:r w:rsidRPr="00331282">
              <w:rPr>
                <w:color w:val="404040" w:themeColor="text1" w:themeTint="BF"/>
                <w:lang w:val="fr-FR"/>
              </w:rPr>
              <w:t xml:space="preserve">Pour des </w:t>
            </w:r>
            <w:proofErr w:type="gramStart"/>
            <w:r w:rsidRPr="00331282">
              <w:rPr>
                <w:color w:val="404040" w:themeColor="text1" w:themeTint="BF"/>
                <w:lang w:val="fr-FR"/>
              </w:rPr>
              <w:t>caractère</w:t>
            </w:r>
            <w:proofErr w:type="gramEnd"/>
            <w:r w:rsidRPr="00331282">
              <w:rPr>
                <w:color w:val="404040" w:themeColor="text1" w:themeTint="BF"/>
                <w:lang w:val="fr-FR"/>
              </w:rPr>
              <w:t xml:space="preserve"> de taille 9 bits, </w:t>
            </w:r>
            <w:proofErr w:type="spellStart"/>
            <w:r w:rsidRPr="00331282">
              <w:rPr>
                <w:color w:val="404040" w:themeColor="text1" w:themeTint="BF"/>
                <w:lang w:val="fr-FR"/>
              </w:rPr>
              <w:t>chaques</w:t>
            </w:r>
            <w:proofErr w:type="spellEnd"/>
            <w:r w:rsidRPr="00331282">
              <w:rPr>
                <w:color w:val="404040" w:themeColor="text1" w:themeTint="BF"/>
                <w:lang w:val="fr-FR"/>
              </w:rPr>
              <w:t xml:space="preserve"> caractères occuperont un espace de 2 octets</w:t>
            </w:r>
          </w:p>
        </w:tc>
      </w:tr>
    </w:tbl>
    <w:p w:rsidR="001C2538" w:rsidRPr="00331282" w:rsidRDefault="00A37E3D">
      <w:pPr>
        <w:pStyle w:val="Titre3"/>
        <w:rPr>
          <w:lang w:val="fr-FR" w:eastAsia="zh-CN"/>
        </w:rPr>
      </w:pPr>
      <w:r w:rsidRPr="00331282">
        <w:rPr>
          <w:lang w:val="fr-FR" w:eastAsia="zh-CN"/>
        </w:rPr>
        <w:t>.</w:t>
      </w:r>
      <w:proofErr w:type="spellStart"/>
      <w:proofErr w:type="gramStart"/>
      <w:r w:rsidRPr="00331282">
        <w:rPr>
          <w:lang w:val="fr-FR" w:eastAsia="zh-CN"/>
        </w:rPr>
        <w:t>readchar</w:t>
      </w:r>
      <w:proofErr w:type="spellEnd"/>
      <w:r w:rsidRPr="00331282">
        <w:rPr>
          <w:lang w:val="fr-FR" w:eastAsia="zh-CN"/>
        </w:rPr>
        <w:t>()</w:t>
      </w:r>
      <w:proofErr w:type="gramEnd"/>
    </w:p>
    <w:p w:rsidR="001C2538" w:rsidRPr="00331282" w:rsidRDefault="00A37E3D">
      <w:pPr>
        <w:rPr>
          <w:lang w:val="fr-FR" w:eastAsia="zh-CN"/>
        </w:rPr>
      </w:pPr>
      <w:r w:rsidRPr="00331282">
        <w:rPr>
          <w:lang w:val="fr-FR" w:eastAsia="zh-CN"/>
        </w:rPr>
        <w:t xml:space="preserve">Cette méthode lit et retourne 1 caractère ou -1 si </w:t>
      </w:r>
      <w:r w:rsidRPr="00331282">
        <w:rPr>
          <w:lang w:val="fr-FR" w:eastAsia="zh-CN"/>
        </w:rPr>
        <w:t>elle ne peut rien lire.</w:t>
      </w:r>
    </w:p>
    <w:tbl>
      <w:tblPr>
        <w:tblStyle w:val="Tableaudeconseil"/>
        <w:tblW w:w="9096" w:type="dxa"/>
        <w:shd w:val="clear" w:color="auto" w:fill="E4E3E2" w:themeFill="background2"/>
        <w:tblLayout w:type="fixed"/>
        <w:tblCellMar>
          <w:top w:w="0" w:type="dxa"/>
        </w:tblCellMar>
        <w:tblLook w:val="04A0" w:firstRow="1" w:lastRow="0" w:firstColumn="1" w:lastColumn="0" w:noHBand="0" w:noVBand="1"/>
      </w:tblPr>
      <w:tblGrid>
        <w:gridCol w:w="628"/>
        <w:gridCol w:w="8468"/>
      </w:tblGrid>
      <w:tr w:rsidR="001C2538" w:rsidRPr="0033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shd w:val="clear" w:color="auto" w:fill="E4E3E2" w:themeFill="background2"/>
          </w:tcPr>
          <w:p w:rsidR="001C2538" w:rsidRDefault="00A37E3D">
            <w:pPr>
              <w:pStyle w:val="Icne"/>
              <w:rPr>
                <w:color w:val="404040" w:themeColor="text1" w:themeTint="BF"/>
                <w:lang w:val="fr-FR"/>
              </w:rPr>
            </w:pPr>
            <w:r>
              <w:rPr>
                <w:noProof/>
                <w:color w:val="404040" w:themeColor="text1" w:themeTint="BF"/>
                <w:lang w:val="fr-FR" w:eastAsia="fr-FR"/>
              </w:rPr>
              <mc:AlternateContent>
                <mc:Choice Requires="wpg">
                  <w:drawing>
                    <wp:inline distT="0" distB="0" distL="0" distR="0">
                      <wp:extent cx="228600" cy="228600"/>
                      <wp:effectExtent l="0" t="0" r="0" b="0"/>
                      <wp:docPr id="15" name="Groupe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6" name="Ellipse 5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Forme libre 6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Groupe 19" o:spid="_x0000_s1026" o:spt="203" alt="Tip icon" style="height:18pt;width:18pt;" coordsize="228600,228600" o:gfxdata="UEsDBAoAAAAAAIdO4kAAAAAAAAAAAAAAAAAEAAAAZHJzL1BLAwQUAAAACACHTuJAs2BWwdIAAAAD&#10;AQAADwAAAGRycy9kb3ducmV2LnhtbE2PQUvDQBCF70L/wzJCb3YTi0ViNkVK7akItoJ4m2anSWh2&#10;NmS3SfvvHfWglxkeb3jzvXx5ca0aqA+NZwPpLAFFXHrbcGXgff9y9wgqRGSLrWcycKUAy2Jyk2Nm&#10;/chvNOxipSSEQ4YG6hi7TOtQ1uQwzHxHLN7R9w6jyL7StsdRwl2r75NkoR02LB9q7GhVU3nanZ2B&#10;zYjj8zxdD9vTcXX93D+8fmxTMmZ6myZPoCJd4t8xfOMLOhTCdPBntkG1BqRI/JnizReiDr9bF7n+&#10;z158AVBLAwQUAAAACACHTuJAkSO4ePUEAACgEAAADgAAAGRycy9lMm9Eb2MueG1svVhbbyI3FH6v&#10;1P9gzWOlLjAQIChklSZLVCnbRspWbR+Nx3NRZ2zXHjLJ/vp+tudikqhAeuEB7PG5fufiM1x8fKpK&#10;8si1KaRYR5MP44hwwWRSiGwd/fJl8/0yIqamIqGlFHwdPXMTfbz89puLRq14LHNZJlwTCBFm1ah1&#10;lNe1Wo1GhuW8ouaDVFzgMJW6ojW2OhslmjaQXpWjeDyejxqpE6Ul48bg6Y0/jC6d/DTlrP45TQ2v&#10;SbmOYFvtvrX73trv0eUFXWWaqrxgrRn0HVZUtBBQ2ou6oTUlO128ElUVTEsj0/oDk9VIpmnBuPMB&#10;3kzGL7y51XKnnC/ZqslUDxOgfYHTu8Wynx5vtXpQ9xpINCoDFm5nfXlKdWV/YSV5cpA995Dxp5ow&#10;PIzj5XwMYBmO2rWDlOXA/RUXyz/9Ld+oUzraM6VRSA4z+G/+mf8POVXcwWpW8P9ekyJB7s4jImiF&#10;HP1UloUynJzZ7LC6QWQRslgYdSfZH4YIeZ1TkfEro5Bj4AZz90hr2eScJjBzYkXAmUCG3RhII9vm&#10;s0ygju5q6XLn/Xj3uNGV0qa+5bIidrGOuPfFyaePd6a29gxUziVZFsmmKEu30dn2utTkkaJgNvFs&#10;M9s4F+B5SFYK0thcsCxCWmYXdavzhprcszsOy01XVVGjzMuiWkfLsf20QkvRwmMR8WBvZfIMdLT0&#10;tYregkUu9deINKjTdWT+3FHNI1L+KIDw+WQ2s4XtNrOzRYyNDk+24QkVDKLWUR0Rv7yufTPYKV1k&#10;uQuk9+kKUUkLB5eNmLeqNRa56G3975Ny0SXlBi2QA8Gt5mRu0QuSqt15DLsS6uv2fDmfnkcEBXo2&#10;Bvg+IF39TifTOPblO4kXQ2C6XGQ7n04WlC5/0OUSZJJ9lCVtzTAphEGQfwP8aVWih343ItPzyRlp&#10;iNfh8uAV/e979Mt4cU5yMljylgaUWq8hXszG80MqQobpUSqAyGkqQgZv/UE3poGOY4AK6Y9UMQtU&#10;TM7m88khpEKG8UEPzgLxLsaHxIcM3p5DsUZP7gNxlAchg7fpkApUWK9ifMiDkPg4DzD/9OKP8iBk&#10;2I8B+nZfeDT3vZyu2JNoixErdDUMB74vK2nsBRxWJnpAt0XhoSIhEly2kg8wo4ZCZn+vHcuM6giZ&#10;45M0I+9D5ulJzEjokHl2EjPSNWR248DRgCERQ2bXso9mRpqFzIuTzEYChczLkNlb0OaLxuRi5+LS&#10;zcW4EnEV6ohgLt5aHkwJtLZp1i3tld/eFzlGG39d2MNKPvIv0pHVNuVsO3NGuG7b6h+IShESuxb+&#10;irqj6X6VEzzQDlcEXOqIul9P3FvxJi0rpeHOy8Ewz+eq1BnUlchAwXbbgv3Av+45MJtOcIsB8/Zu&#10;bdX7mxWPF+OJS3kA6uHpT7yqtg73RL+lqMUeEmOn0sfIA9Pb4ImCo8Gd/shmwUFtzmrrVc/W2e+d&#10;fWWDf3yaS57nJUC96j1AB0e6uLxwoo0ovLOJ6+fcLoOdy8MoszfMmr2Zd2M/bc7ukfmZ1yUTBiY7&#10;iaYlRdWwSiWYSkWGmbLM8BbMav0/DMZGsU2BefuOmvqeakxcAPPfnZbFrrqWaBBo/tDmltCh67Jb&#10;plpWv+IF/MrO6DjqxmuLwIsBG6/wjF9dOTK8+iJCd+JBMSvcNg4hDw7c7p0Qr8EusO0ru33PDvdY&#10;h38sXP4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YAcAAFtDb250ZW50X1R5cGVzXS54bWxQSwECFAAKAAAAAACHTuJAAAAAAAAAAAAAAAAABgAA&#10;AAAAAAAAABAAAABCBgAAX3JlbHMvUEsBAhQAFAAAAAgAh07iQIoUZjzRAAAAlAEAAAsAAAAAAAAA&#10;AQAgAAAAZgYAAF9yZWxzLy5yZWxzUEsBAhQACgAAAAAAh07iQAAAAAAAAAAAAAAAAAQAAAAAAAAA&#10;AAAQAAAAAAAAAGRycy9QSwECFAAUAAAACACHTuJAs2BWwdIAAAADAQAADwAAAAAAAAABACAAAAAi&#10;AAAAZHJzL2Rvd25yZXYueG1sUEsBAhQAFAAAAAgAh07iQJEjuHj1BAAAoBAAAA4AAAAAAAAAAQAg&#10;AAAAIQEAAGRycy9lMm9Eb2MueG1sUEsFBgAAAAAGAAYAWQEAAIgIAAAAAA==&#10;">
                      <o:lock v:ext="edit" aspectratio="f"/>
                      <v:shape id="Ellipse 5" o:spid="_x0000_s1026" o:spt="3" type="#_x0000_t3" style="position:absolute;left:0;top:0;height:228600;width:228600;" fillcolor="#F24F4F [3204]" filled="t" stroked="f" coordsize="21600,21600" o:gfxdata="UEsDBAoAAAAAAIdO4kAAAAAAAAAAAAAAAAAEAAAAZHJzL1BLAwQUAAAACACHTuJAm6B/eLoAAADb&#10;AAAADwAAAGRycy9kb3ducmV2LnhtbEVPTWvCQBC9F/oflin0Vjf2EEJ09WApeLFgYsHjkB2zIdnZ&#10;mF2T+O+7gtDbPN7nrLez7cRIg28cK1guEhDEldMN1wpO5fdHBsIHZI2dY1JwJw/bzevLGnPtJj7S&#10;WIRaxBD2OSowIfS5lL4yZNEvXE8cuYsbLIYIh1rqAacYbjv5mSSptNhwbDDY085Q1RY3q8AeTDue&#10;yxP+7s8tXn+u5ZT1X0q9vy2TFYhAc/gXP917Heen8PglHiA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oH94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 weight="0pt" miterlimit="8" joinstyle="miter"/>
                        <v:imagedata o:title=""/>
                        <o:lock v:ext="edit" aspectratio="t"/>
                      </v:shape>
                      <v:shape id="Forme libre 6" o:spid="_x0000_s1026" o:spt="100" style="position:absolute;left:98639;top:50800;height:127000;width:31322;v-text-anchor:middle;" fillcolor="#FFFFFF [3212]" filled="t" stroked="f" coordsize="31322,127000" o:gfxdata="UEsDBAoAAAAAAIdO4kAAAAAAAAAAAAAAAAAEAAAAZHJzL1BLAwQUAAAACACHTuJAR+ASy7wAAADb&#10;AAAADwAAAGRycy9kb3ducmV2LnhtbEVPTWvCQBC9F/oflin0IrqJAavR1YMi9dRaFcTbkB2TYHY2&#10;7G5j+u+7BaG3ebzPWax604iOnK8tK0hHCQjiwuqaSwWn43Y4BeEDssbGMin4IQ+r5fPTAnNt7/xF&#10;3SGUIoawz1FBFUKbS+mLigz6kW2JI3e1zmCI0JVSO7zHcNPIcZJMpMGaY0OFLa0rKm6Hb6PgPJOD&#10;dJd1l8/9eLP9eDdZ7yaZUq8vaTIHEagP/+KHe6fj/Df4+yUe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gEsu8AAAA&#10;2wAAAA8AAAAAAAAAAQAgAAAAIgAAAGRycy9kb3ducmV2LnhtbFBLAQIUABQAAAAIAIdO4kAzLwWe&#10;OwAAADkAAAAQAAAAAAAAAAEAIAAAAAsBAABkcnMvc2hhcGV4bWwueG1sUEsFBgAAAAAGAAYAWwEA&#10;ALUDAAAAAA==&#10;" path="m3915,38279l27406,38279,27406,127000,3915,127000xm15661,0c24310,0,31322,7012,31322,15661c31322,24310,24310,31322,15661,31322c7012,31322,0,24310,0,15661c0,7012,7012,0,15661,0xe">
                        <v:path o:connectlocs="3915,38279;27406,38279;27406,127000;3915,127000;15661,0;31322,15661;15661,31322;0,15661;15661,0" o:connectangles="0,0,0,0,0,0,0,0,0"/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68" w:type="dxa"/>
            <w:shd w:val="clear" w:color="auto" w:fill="E4E3E2" w:themeFill="background2"/>
          </w:tcPr>
          <w:p w:rsidR="001C2538" w:rsidRPr="00331282" w:rsidRDefault="00A37E3D">
            <w:pPr>
              <w:pStyle w:val="Conseil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lang w:val="fr-FR"/>
              </w:rPr>
            </w:pPr>
            <w:r w:rsidRPr="00331282">
              <w:rPr>
                <w:color w:val="404040" w:themeColor="text1" w:themeTint="BF"/>
                <w:lang w:val="fr-FR"/>
              </w:rPr>
              <w:t xml:space="preserve">Le caractère retourné est de type </w:t>
            </w:r>
            <w:proofErr w:type="spellStart"/>
            <w:r w:rsidRPr="00331282">
              <w:rPr>
                <w:b/>
                <w:bCs/>
                <w:color w:val="404040" w:themeColor="text1" w:themeTint="BF"/>
                <w:lang w:val="fr-FR"/>
              </w:rPr>
              <w:t>int</w:t>
            </w:r>
            <w:proofErr w:type="spellEnd"/>
          </w:p>
        </w:tc>
      </w:tr>
    </w:tbl>
    <w:p w:rsidR="001C2538" w:rsidRPr="00331282" w:rsidRDefault="00A37E3D">
      <w:pPr>
        <w:pStyle w:val="Titre3"/>
        <w:rPr>
          <w:lang w:val="fr-FR" w:eastAsia="zh-CN"/>
        </w:rPr>
      </w:pPr>
      <w:r w:rsidRPr="00331282">
        <w:rPr>
          <w:lang w:val="fr-FR" w:eastAsia="zh-CN"/>
        </w:rPr>
        <w:t>.</w:t>
      </w:r>
      <w:proofErr w:type="spellStart"/>
      <w:proofErr w:type="gramStart"/>
      <w:r w:rsidRPr="00331282">
        <w:rPr>
          <w:lang w:val="fr-FR" w:eastAsia="zh-CN"/>
        </w:rPr>
        <w:t>write</w:t>
      </w:r>
      <w:proofErr w:type="spellEnd"/>
      <w:r w:rsidRPr="00331282">
        <w:rPr>
          <w:lang w:val="fr-FR" w:eastAsia="zh-CN"/>
        </w:rPr>
        <w:t>(</w:t>
      </w:r>
      <w:proofErr w:type="spellStart"/>
      <w:proofErr w:type="gramEnd"/>
      <w:r w:rsidRPr="00331282">
        <w:rPr>
          <w:lang w:val="fr-FR" w:eastAsia="zh-CN"/>
        </w:rPr>
        <w:t>buf</w:t>
      </w:r>
      <w:proofErr w:type="spellEnd"/>
      <w:r w:rsidRPr="00331282">
        <w:rPr>
          <w:lang w:val="fr-FR" w:eastAsia="zh-CN"/>
        </w:rPr>
        <w:t>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Écrit sur le bus le buffer d’octets voulu. Pour des caractères de taille 7 ou 8 </w:t>
      </w:r>
      <w:proofErr w:type="spellStart"/>
      <w:r w:rsidRPr="00331282">
        <w:rPr>
          <w:lang w:val="fr-FR"/>
        </w:rPr>
        <w:t>chaques</w:t>
      </w:r>
      <w:proofErr w:type="spellEnd"/>
      <w:r w:rsidRPr="00331282">
        <w:rPr>
          <w:lang w:val="fr-FR"/>
        </w:rPr>
        <w:t xml:space="preserve"> octets représente 1 caractère.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writechar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char)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Écrit un seul caractère sur le bus.</w:t>
      </w:r>
    </w:p>
    <w:p w:rsidR="001C2538" w:rsidRDefault="00A37E3D">
      <w:pPr>
        <w:pStyle w:val="Titre3"/>
      </w:pPr>
      <w:proofErr w:type="spellStart"/>
      <w:r>
        <w:t>Exemple</w:t>
      </w:r>
      <w:proofErr w:type="spellEnd"/>
    </w:p>
    <w:p w:rsidR="001C2538" w:rsidRDefault="00A37E3D">
      <w:pPr>
        <w:pStyle w:val="Titre4"/>
      </w:pPr>
      <w:proofErr w:type="spellStart"/>
      <w:r>
        <w:t>Initialisation</w:t>
      </w:r>
      <w:proofErr w:type="spellEnd"/>
    </w:p>
    <w:p w:rsidR="001C2538" w:rsidRDefault="00A37E3D">
      <w:pPr>
        <w:numPr>
          <w:ilvl w:val="0"/>
          <w:numId w:val="16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pyb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Style w:val="keyword"/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import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UART  </w:t>
      </w:r>
    </w:p>
    <w:p w:rsidR="001C2538" w:rsidRDefault="00A37E3D">
      <w:pPr>
        <w:numPr>
          <w:ilvl w:val="0"/>
          <w:numId w:val="16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1C2538" w:rsidRPr="00331282" w:rsidRDefault="00A37E3D">
      <w:pPr>
        <w:numPr>
          <w:ilvl w:val="0"/>
          <w:numId w:val="16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lang w:val="fr-FR"/>
        </w:rPr>
      </w:pP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uart = </w:t>
      </w:r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UART(</w:t>
      </w:r>
      <w:proofErr w:type="gramEnd"/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1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, 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9600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)                        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# initialisation du bus et de la vitesse du bus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  </w:t>
      </w:r>
    </w:p>
    <w:p w:rsidR="001C2538" w:rsidRPr="00331282" w:rsidRDefault="00A37E3D">
      <w:pPr>
        <w:numPr>
          <w:ilvl w:val="0"/>
          <w:numId w:val="16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  <w:lang w:val="fr-FR"/>
        </w:rPr>
      </w:pPr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uart.init(</w:t>
      </w:r>
      <w:proofErr w:type="gramEnd"/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9600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bits=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8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, parity=None, stop=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1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)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# initialisation d'autres paramètres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  </w:t>
      </w:r>
    </w:p>
    <w:p w:rsidR="001C2538" w:rsidRDefault="00A37E3D">
      <w:pPr>
        <w:pStyle w:val="Titre4"/>
      </w:pPr>
      <w:r>
        <w:lastRenderedPageBreak/>
        <w:t>Lecture</w:t>
      </w:r>
    </w:p>
    <w:p w:rsidR="001C2538" w:rsidRPr="00331282" w:rsidRDefault="00A37E3D">
      <w:pPr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lang w:val="fr-FR"/>
        </w:rPr>
      </w:pP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uart.read(</w:t>
      </w:r>
      <w:r w:rsidRPr="00331282"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10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)      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# lit 10 caractère et les retournent sous forme d'octets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  </w:t>
      </w:r>
    </w:p>
    <w:p w:rsidR="001C2538" w:rsidRPr="00331282" w:rsidRDefault="00A37E3D">
      <w:pPr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  <w:lang w:val="fr-FR"/>
        </w:rPr>
      </w:pPr>
      <w:proofErr w:type="spellStart"/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uart.read</w:t>
      </w:r>
      <w:proofErr w:type="spell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(</w:t>
      </w:r>
      <w:proofErr w:type="gram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)        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# lit tous les caractère disponible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  </w:t>
      </w:r>
    </w:p>
    <w:p w:rsidR="001C2538" w:rsidRPr="00331282" w:rsidRDefault="00A37E3D">
      <w:pPr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  <w:rPr>
          <w:lang w:val="fr-FR"/>
        </w:rPr>
      </w:pPr>
      <w:proofErr w:type="spellStart"/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uart.readinto</w:t>
      </w:r>
      <w:proofErr w:type="spell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(</w:t>
      </w:r>
      <w:proofErr w:type="spellStart"/>
      <w:proofErr w:type="gram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buf</w:t>
      </w:r>
      <w:proofErr w:type="spell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) 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# lit et stock les données dans '</w:t>
      </w:r>
      <w:proofErr w:type="spellStart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buf</w:t>
      </w:r>
      <w:proofErr w:type="spellEnd"/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  <w:lang w:val="fr-FR"/>
        </w:rPr>
        <w:t>'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  <w:lang w:val="fr-FR"/>
        </w:rPr>
        <w:t>  </w:t>
      </w:r>
    </w:p>
    <w:p w:rsidR="001C2538" w:rsidRDefault="00A37E3D">
      <w:pPr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</w:rPr>
      </w:pP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uart.write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(</w:t>
      </w:r>
      <w:r>
        <w:rPr>
          <w:rStyle w:val="string"/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</w:t>
      </w:r>
      <w:proofErr w:type="spellStart"/>
      <w:r>
        <w:rPr>
          <w:rStyle w:val="string"/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abc</w:t>
      </w:r>
      <w:proofErr w:type="spellEnd"/>
      <w:r>
        <w:rPr>
          <w:rStyle w:val="string"/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 </w:t>
      </w:r>
      <w:r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# lit 3 </w:t>
      </w:r>
      <w:proofErr w:type="spellStart"/>
      <w:r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caractère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:rsidR="001C2538" w:rsidRDefault="00A37E3D">
      <w:pPr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:rsidR="001C2538" w:rsidRPr="00331282" w:rsidRDefault="00A37E3D">
      <w:pPr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after="0" w:line="210" w:lineRule="atLeast"/>
        <w:ind w:left="660"/>
        <w:rPr>
          <w:color w:val="5C5C5C"/>
          <w:lang w:val="fr-FR"/>
        </w:rPr>
      </w:pPr>
      <w:proofErr w:type="gramStart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uart.readchar(</w:t>
      </w:r>
      <w:proofErr w:type="gramEnd"/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)     </w:t>
      </w:r>
      <w:r w:rsidRPr="00331282"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8F8F8"/>
          <w:lang w:val="fr-FR"/>
        </w:rPr>
        <w:t># lit 1 caractère et le retourne sous forme d'un entier</w:t>
      </w:r>
      <w:r w:rsidRPr="00331282"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  <w:lang w:val="fr-FR"/>
        </w:rPr>
        <w:t>  </w:t>
      </w:r>
    </w:p>
    <w:p w:rsidR="001C2538" w:rsidRDefault="00A37E3D">
      <w:pPr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after="0" w:line="210" w:lineRule="atLeast"/>
        <w:ind w:left="660"/>
      </w:pPr>
      <w:proofErr w:type="spell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uart.writechar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Style w:val="number"/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42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  <w:r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# </w:t>
      </w:r>
      <w:proofErr w:type="spellStart"/>
      <w:r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ecrit</w:t>
      </w:r>
      <w:proofErr w:type="spellEnd"/>
      <w:r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 1 </w:t>
      </w:r>
      <w:proofErr w:type="spellStart"/>
      <w:r>
        <w:rPr>
          <w:rStyle w:val="comment"/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caractère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:rsidR="001C2538" w:rsidRDefault="001C2538"/>
    <w:p w:rsidR="001C2538" w:rsidRDefault="00A37E3D">
      <w:pPr>
        <w:pStyle w:val="Titre2"/>
      </w:pPr>
      <w:bookmarkStart w:id="18" w:name="_Toc507615025"/>
      <w:r>
        <w:t>Bus I2C</w:t>
      </w:r>
      <w:bookmarkEnd w:id="18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Protocol de communication entre 2 appareils, 2 </w:t>
      </w:r>
      <w:proofErr w:type="spellStart"/>
      <w:r w:rsidRPr="00331282">
        <w:rPr>
          <w:lang w:val="fr-FR"/>
        </w:rPr>
        <w:t>cable</w:t>
      </w:r>
      <w:proofErr w:type="spellEnd"/>
      <w:r w:rsidRPr="00331282">
        <w:rPr>
          <w:lang w:val="fr-FR"/>
        </w:rPr>
        <w:t xml:space="preserve"> de connexion : SCL, c’est l’horloge du bus, et SDA, pour le données. Le constructeur est </w:t>
      </w:r>
      <w:r w:rsidRPr="00331282">
        <w:rPr>
          <w:lang w:val="fr-FR"/>
        </w:rPr>
        <w:t>pyb.I2C.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Voici les paramètres principaux du constructeur:</w:t>
      </w:r>
    </w:p>
    <w:p w:rsidR="001C2538" w:rsidRPr="00331282" w:rsidRDefault="00A37E3D">
      <w:pPr>
        <w:pStyle w:val="Titre4"/>
        <w:rPr>
          <w:lang w:val="fr-FR"/>
        </w:rPr>
      </w:pPr>
      <w:r w:rsidRPr="00331282">
        <w:rPr>
          <w:lang w:val="fr-FR"/>
        </w:rPr>
        <w:t>Bus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Construire un objet I2C sur le bus donné. Bus peut être 1 ou 2, 'X' ou 'Y'. Sans paramètre supplémentaire, l'objet I2C est créé mais pas initialisé (il possède les paramètres de la dernière </w:t>
      </w:r>
      <w:r w:rsidRPr="00331282">
        <w:rPr>
          <w:lang w:val="fr-FR"/>
        </w:rPr>
        <w:t xml:space="preserve">initialisation du </w:t>
      </w:r>
      <w:proofErr w:type="spellStart"/>
      <w:r w:rsidRPr="00331282">
        <w:rPr>
          <w:lang w:val="fr-FR"/>
        </w:rPr>
        <w:t>bus</w:t>
      </w:r>
      <w:proofErr w:type="gramStart"/>
      <w:r w:rsidRPr="00331282">
        <w:rPr>
          <w:lang w:val="fr-FR"/>
        </w:rPr>
        <w:t>,s’ils</w:t>
      </w:r>
      <w:proofErr w:type="spellEnd"/>
      <w:proofErr w:type="gramEnd"/>
      <w:r w:rsidRPr="00331282">
        <w:rPr>
          <w:lang w:val="fr-FR"/>
        </w:rPr>
        <w:t xml:space="preserve"> existe). Si des arguments supplémentaires sont donnés, le bus est initialisé. Voir </w:t>
      </w:r>
      <w:r w:rsidRPr="00331282">
        <w:rPr>
          <w:b/>
          <w:bCs/>
          <w:lang w:val="fr-FR"/>
        </w:rPr>
        <w:t>.</w:t>
      </w:r>
      <w:proofErr w:type="spellStart"/>
      <w:r w:rsidRPr="00331282">
        <w:rPr>
          <w:b/>
          <w:bCs/>
          <w:lang w:val="fr-FR"/>
        </w:rPr>
        <w:t>init</w:t>
      </w:r>
      <w:proofErr w:type="spellEnd"/>
      <w:r w:rsidRPr="00331282">
        <w:rPr>
          <w:b/>
          <w:bCs/>
          <w:lang w:val="fr-FR"/>
        </w:rPr>
        <w:t xml:space="preserve"> </w:t>
      </w:r>
      <w:r w:rsidRPr="00331282">
        <w:rPr>
          <w:lang w:val="fr-FR"/>
        </w:rPr>
        <w:t>pour les paramètres d'initialisation.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 xml:space="preserve">Les broches physiques des bus I2C sur </w:t>
      </w:r>
      <w:proofErr w:type="spellStart"/>
      <w:r w:rsidRPr="00331282">
        <w:rPr>
          <w:lang w:val="fr-FR"/>
        </w:rPr>
        <w:t>Pyboards</w:t>
      </w:r>
      <w:proofErr w:type="spellEnd"/>
      <w:r w:rsidRPr="00331282">
        <w:rPr>
          <w:lang w:val="fr-FR"/>
        </w:rPr>
        <w:t xml:space="preserve"> V1.0 et V1.1 sont: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>I2C(1) est sur la position X: (SCL,</w:t>
      </w:r>
      <w:r w:rsidRPr="00331282">
        <w:rPr>
          <w:lang w:val="fr-FR"/>
        </w:rPr>
        <w:t> SDA) = (X9, X10) = (PB6, PB7)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>I2C(2) est sur la position Y: (SCL, SDA) = (Y9, Y10) = (PB10, PB11)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init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 w:eastAsia="zh-CN"/>
        </w:rPr>
        <w:t>mode , * , </w:t>
      </w:r>
      <w:proofErr w:type="spellStart"/>
      <w:r w:rsidRPr="00331282">
        <w:rPr>
          <w:lang w:val="fr-FR" w:eastAsia="zh-CN"/>
        </w:rPr>
        <w:t>addr</w:t>
      </w:r>
      <w:proofErr w:type="spellEnd"/>
      <w:r w:rsidRPr="00331282">
        <w:rPr>
          <w:lang w:val="fr-FR" w:eastAsia="zh-CN"/>
        </w:rPr>
        <w:t xml:space="preserve"> = 0x12 , débit binaire = 400000 , </w:t>
      </w:r>
      <w:proofErr w:type="spellStart"/>
      <w:r w:rsidRPr="00331282">
        <w:rPr>
          <w:lang w:val="fr-FR" w:eastAsia="zh-CN"/>
        </w:rPr>
        <w:t>gencall</w:t>
      </w:r>
      <w:proofErr w:type="spellEnd"/>
      <w:r w:rsidRPr="00331282">
        <w:rPr>
          <w:lang w:val="fr-FR" w:eastAsia="zh-CN"/>
        </w:rPr>
        <w:t xml:space="preserve"> = faux , dma = faux </w:t>
      </w:r>
      <w:r w:rsidRPr="00331282">
        <w:rPr>
          <w:lang w:val="fr-FR"/>
        </w:rPr>
        <w:t>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On peut initialiser le bus avec les paramètres suivant:</w:t>
      </w:r>
    </w:p>
    <w:p w:rsidR="001C2538" w:rsidRPr="00331282" w:rsidRDefault="00A37E3D">
      <w:pPr>
        <w:pStyle w:val="Titre4"/>
        <w:rPr>
          <w:lang w:val="fr-FR"/>
        </w:rPr>
      </w:pPr>
      <w:r w:rsidRPr="00331282">
        <w:rPr>
          <w:lang w:val="fr-FR"/>
        </w:rPr>
        <w:t>Mode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 xml:space="preserve">Doit être </w:t>
      </w:r>
      <w:r w:rsidRPr="00331282">
        <w:rPr>
          <w:b/>
          <w:bCs/>
          <w:lang w:val="fr-FR"/>
        </w:rPr>
        <w:t>I2C.MASTER</w:t>
      </w:r>
      <w:r w:rsidRPr="00331282">
        <w:rPr>
          <w:lang w:val="fr-FR"/>
        </w:rPr>
        <w:t xml:space="preserve"> ou </w:t>
      </w:r>
      <w:r w:rsidRPr="00331282">
        <w:rPr>
          <w:b/>
          <w:bCs/>
          <w:lang w:val="fr-FR"/>
        </w:rPr>
        <w:t>I2C.SLAVE</w:t>
      </w:r>
    </w:p>
    <w:p w:rsidR="001C2538" w:rsidRPr="00331282" w:rsidRDefault="00A37E3D">
      <w:pPr>
        <w:pStyle w:val="Titre4"/>
        <w:rPr>
          <w:lang w:val="fr-FR"/>
        </w:rPr>
      </w:pPr>
      <w:proofErr w:type="spellStart"/>
      <w:r w:rsidRPr="00331282">
        <w:rPr>
          <w:lang w:val="fr-FR"/>
        </w:rPr>
        <w:t>Addr</w:t>
      </w:r>
      <w:proofErr w:type="spellEnd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Adresse de l’esclave sur 7 bits</w:t>
      </w:r>
    </w:p>
    <w:p w:rsidR="001C2538" w:rsidRPr="00331282" w:rsidRDefault="00A37E3D">
      <w:pPr>
        <w:pStyle w:val="Titre4"/>
        <w:rPr>
          <w:lang w:val="fr-FR"/>
        </w:rPr>
      </w:pPr>
      <w:proofErr w:type="spellStart"/>
      <w:proofErr w:type="gramStart"/>
      <w:r w:rsidRPr="00331282">
        <w:rPr>
          <w:lang w:val="fr-FR"/>
        </w:rPr>
        <w:t>baudrate</w:t>
      </w:r>
      <w:proofErr w:type="spellEnd"/>
      <w:proofErr w:type="gramEnd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Vitesse de l’horloge SCL</w:t>
      </w:r>
    </w:p>
    <w:p w:rsidR="001C2538" w:rsidRPr="00331282" w:rsidRDefault="00A37E3D">
      <w:pPr>
        <w:pStyle w:val="Titre3"/>
        <w:spacing w:before="0"/>
        <w:rPr>
          <w:lang w:val="fr-FR"/>
        </w:rPr>
      </w:pPr>
      <w:r w:rsidRPr="00331282">
        <w:rPr>
          <w:lang w:val="fr-FR"/>
        </w:rPr>
        <w:t>.</w:t>
      </w:r>
      <w:proofErr w:type="spellStart"/>
      <w:r w:rsidRPr="00331282">
        <w:rPr>
          <w:lang w:val="fr-FR"/>
        </w:rPr>
        <w:t>is_</w:t>
      </w:r>
      <w:proofErr w:type="gramStart"/>
      <w:r w:rsidRPr="00331282">
        <w:rPr>
          <w:lang w:val="fr-FR"/>
        </w:rPr>
        <w:t>ready</w:t>
      </w:r>
      <w:proofErr w:type="spellEnd"/>
      <w:r w:rsidRPr="00331282">
        <w:rPr>
          <w:lang w:val="fr-FR"/>
        </w:rPr>
        <w:t>(</w:t>
      </w:r>
      <w:proofErr w:type="spellStart"/>
      <w:proofErr w:type="gramEnd"/>
      <w:r w:rsidRPr="00331282">
        <w:rPr>
          <w:lang w:val="fr-FR"/>
        </w:rPr>
        <w:t>addr</w:t>
      </w:r>
      <w:proofErr w:type="spellEnd"/>
      <w:r w:rsidRPr="00331282">
        <w:rPr>
          <w:lang w:val="fr-FR"/>
        </w:rPr>
        <w:t>)</w:t>
      </w:r>
    </w:p>
    <w:p w:rsidR="001C2538" w:rsidRPr="00331282" w:rsidRDefault="00A37E3D">
      <w:pPr>
        <w:spacing w:after="0"/>
        <w:rPr>
          <w:lang w:val="fr-FR" w:eastAsia="zh-CN"/>
        </w:rPr>
      </w:pPr>
      <w:r w:rsidRPr="00331282">
        <w:rPr>
          <w:lang w:val="fr-FR" w:eastAsia="zh-CN"/>
        </w:rPr>
        <w:t>Vérifiez si un périphérique I2C répond à l'adresse donnée. Valable uniquement en mode maître.</w:t>
      </w:r>
    </w:p>
    <w:p w:rsidR="001C2538" w:rsidRDefault="00A37E3D">
      <w:pPr>
        <w:pStyle w:val="Titre3"/>
        <w:spacing w:before="0"/>
      </w:pPr>
      <w:r>
        <w:t>.</w:t>
      </w:r>
      <w:proofErr w:type="spellStart"/>
      <w:r>
        <w:t>mem_</w:t>
      </w:r>
      <w:proofErr w:type="gramStart"/>
      <w:r>
        <w:t>write</w:t>
      </w:r>
      <w:proofErr w:type="spellEnd"/>
      <w:r>
        <w:t>(</w:t>
      </w:r>
      <w:proofErr w:type="gramEnd"/>
      <w:r>
        <w:rPr>
          <w:lang w:eastAsia="zh-CN"/>
        </w:rPr>
        <w:t>data , </w:t>
      </w:r>
      <w:proofErr w:type="spellStart"/>
      <w:r>
        <w:rPr>
          <w:lang w:eastAsia="zh-CN"/>
        </w:rPr>
        <w:t>addr</w:t>
      </w:r>
      <w:proofErr w:type="spellEnd"/>
      <w:r>
        <w:rPr>
          <w:lang w:eastAsia="zh-CN"/>
        </w:rPr>
        <w:t> , </w:t>
      </w:r>
      <w:proofErr w:type="spellStart"/>
      <w:r>
        <w:rPr>
          <w:lang w:eastAsia="zh-CN"/>
        </w:rPr>
        <w:t>memaddr</w:t>
      </w:r>
      <w:proofErr w:type="spellEnd"/>
      <w:r>
        <w:rPr>
          <w:lang w:eastAsia="zh-CN"/>
        </w:rPr>
        <w:t xml:space="preserve"> , * , timeout = </w:t>
      </w:r>
      <w:r>
        <w:rPr>
          <w:lang w:eastAsia="zh-CN"/>
        </w:rPr>
        <w:t>5000 , </w:t>
      </w:r>
      <w:proofErr w:type="spellStart"/>
      <w:r>
        <w:rPr>
          <w:lang w:eastAsia="zh-CN"/>
        </w:rPr>
        <w:t>addr_size</w:t>
      </w:r>
      <w:proofErr w:type="spellEnd"/>
      <w:r>
        <w:rPr>
          <w:lang w:eastAsia="zh-CN"/>
        </w:rPr>
        <w:t xml:space="preserve"> = 8 </w:t>
      </w:r>
      <w:r>
        <w:t>)</w:t>
      </w:r>
    </w:p>
    <w:p w:rsidR="001C2538" w:rsidRPr="00331282" w:rsidRDefault="00A37E3D">
      <w:pPr>
        <w:spacing w:after="0"/>
        <w:rPr>
          <w:rStyle w:val="Titre4Car"/>
          <w:lang w:val="fr-FR" w:eastAsia="zh-CN"/>
        </w:rPr>
      </w:pPr>
      <w:r w:rsidRPr="00331282">
        <w:rPr>
          <w:rStyle w:val="Titre4Car"/>
          <w:lang w:val="fr-FR" w:eastAsia="zh-CN"/>
        </w:rPr>
        <w:t>Data</w:t>
      </w:r>
    </w:p>
    <w:p w:rsidR="001C2538" w:rsidRPr="00331282" w:rsidRDefault="00A37E3D">
      <w:pPr>
        <w:spacing w:after="0"/>
        <w:rPr>
          <w:lang w:val="fr-FR" w:eastAsia="zh-CN"/>
        </w:rPr>
      </w:pPr>
      <w:r w:rsidRPr="00331282">
        <w:rPr>
          <w:lang w:val="fr-FR" w:eastAsia="zh-CN"/>
        </w:rPr>
        <w:t> </w:t>
      </w:r>
      <w:proofErr w:type="spellStart"/>
      <w:r w:rsidRPr="00331282">
        <w:rPr>
          <w:lang w:val="fr-FR" w:eastAsia="zh-CN"/>
        </w:rPr>
        <w:t>Peut être</w:t>
      </w:r>
      <w:proofErr w:type="spellEnd"/>
      <w:r w:rsidRPr="00331282">
        <w:rPr>
          <w:lang w:val="fr-FR" w:eastAsia="zh-CN"/>
        </w:rPr>
        <w:t xml:space="preserve"> un nombre entier ou un tampon pour écrire à partir de</w:t>
      </w:r>
    </w:p>
    <w:p w:rsidR="001C2538" w:rsidRPr="00331282" w:rsidRDefault="00A37E3D">
      <w:pPr>
        <w:pStyle w:val="Titre4"/>
        <w:rPr>
          <w:lang w:val="fr-FR" w:eastAsia="zh-CN"/>
        </w:rPr>
      </w:pPr>
      <w:proofErr w:type="spellStart"/>
      <w:r w:rsidRPr="00331282">
        <w:rPr>
          <w:lang w:val="fr-FR" w:eastAsia="zh-CN"/>
        </w:rPr>
        <w:t>Addr</w:t>
      </w:r>
      <w:proofErr w:type="spellEnd"/>
      <w:r w:rsidRPr="00331282">
        <w:rPr>
          <w:lang w:val="fr-FR" w:eastAsia="zh-CN"/>
        </w:rPr>
        <w:t> est l'adresse de l'appareil I2C</w:t>
      </w:r>
    </w:p>
    <w:p w:rsidR="001C2538" w:rsidRPr="00331282" w:rsidRDefault="00A37E3D">
      <w:pPr>
        <w:spacing w:after="0"/>
        <w:rPr>
          <w:rStyle w:val="Titre4Car"/>
          <w:lang w:val="fr-FR" w:eastAsia="zh-CN"/>
        </w:rPr>
      </w:pPr>
      <w:proofErr w:type="spellStart"/>
      <w:r w:rsidRPr="00331282">
        <w:rPr>
          <w:rStyle w:val="Titre4Car"/>
          <w:lang w:val="fr-FR" w:eastAsia="zh-CN"/>
        </w:rPr>
        <w:t>Memaddr</w:t>
      </w:r>
      <w:proofErr w:type="spellEnd"/>
    </w:p>
    <w:p w:rsidR="001C2538" w:rsidRPr="00331282" w:rsidRDefault="00A37E3D">
      <w:pPr>
        <w:spacing w:after="0"/>
        <w:rPr>
          <w:lang w:val="fr-FR" w:eastAsia="zh-CN"/>
        </w:rPr>
      </w:pPr>
      <w:r w:rsidRPr="00331282">
        <w:rPr>
          <w:lang w:val="fr-FR" w:eastAsia="zh-CN"/>
        </w:rPr>
        <w:t>Emplacement de la mémoire dans le dispositif I2C</w:t>
      </w:r>
    </w:p>
    <w:p w:rsidR="001C2538" w:rsidRPr="00331282" w:rsidRDefault="00A37E3D">
      <w:pPr>
        <w:spacing w:after="0"/>
        <w:rPr>
          <w:lang w:val="fr-FR" w:eastAsia="zh-CN"/>
        </w:rPr>
      </w:pPr>
      <w:proofErr w:type="gramStart"/>
      <w:r w:rsidRPr="00331282">
        <w:rPr>
          <w:rStyle w:val="Titre4Car"/>
          <w:lang w:val="fr-FR" w:eastAsia="zh-CN"/>
        </w:rPr>
        <w:t>timeout</w:t>
      </w:r>
      <w:proofErr w:type="gramEnd"/>
      <w:r w:rsidRPr="00331282">
        <w:rPr>
          <w:lang w:val="fr-FR" w:eastAsia="zh-CN"/>
        </w:rPr>
        <w:t> </w:t>
      </w:r>
    </w:p>
    <w:p w:rsidR="001C2538" w:rsidRPr="00331282" w:rsidRDefault="00A37E3D">
      <w:pPr>
        <w:spacing w:after="0"/>
        <w:rPr>
          <w:lang w:val="fr-FR" w:eastAsia="zh-CN"/>
        </w:rPr>
      </w:pPr>
      <w:r w:rsidRPr="00331282">
        <w:rPr>
          <w:lang w:val="fr-FR" w:eastAsia="zh-CN"/>
        </w:rPr>
        <w:lastRenderedPageBreak/>
        <w:t>Délai d'attente en millisecondes pour faire l'écriture</w:t>
      </w:r>
    </w:p>
    <w:p w:rsidR="001C2538" w:rsidRPr="00331282" w:rsidRDefault="00A37E3D">
      <w:pPr>
        <w:spacing w:after="0"/>
        <w:rPr>
          <w:rStyle w:val="Titre4Car"/>
          <w:lang w:val="fr-FR" w:eastAsia="zh-CN"/>
        </w:rPr>
      </w:pPr>
      <w:proofErr w:type="spellStart"/>
      <w:proofErr w:type="gramStart"/>
      <w:r w:rsidRPr="00331282">
        <w:rPr>
          <w:rStyle w:val="Titre4Car"/>
          <w:lang w:val="fr-FR" w:eastAsia="zh-CN"/>
        </w:rPr>
        <w:t>addr_</w:t>
      </w:r>
      <w:r w:rsidRPr="00331282">
        <w:rPr>
          <w:rStyle w:val="Titre4Car"/>
          <w:lang w:val="fr-FR" w:eastAsia="zh-CN"/>
        </w:rPr>
        <w:t>size</w:t>
      </w:r>
      <w:proofErr w:type="spellEnd"/>
      <w:proofErr w:type="gramEnd"/>
      <w:r w:rsidRPr="00331282">
        <w:rPr>
          <w:rStyle w:val="Titre4Car"/>
          <w:lang w:val="fr-FR" w:eastAsia="zh-CN"/>
        </w:rPr>
        <w:t> </w:t>
      </w:r>
    </w:p>
    <w:p w:rsidR="001C2538" w:rsidRPr="00331282" w:rsidRDefault="00A37E3D">
      <w:pPr>
        <w:spacing w:after="0"/>
        <w:rPr>
          <w:lang w:val="fr-FR" w:eastAsia="zh-CN"/>
        </w:rPr>
      </w:pPr>
      <w:r w:rsidRPr="00331282">
        <w:rPr>
          <w:lang w:val="fr-FR" w:eastAsia="zh-CN"/>
        </w:rPr>
        <w:t xml:space="preserve">Sélectionne la taille de </w:t>
      </w:r>
      <w:proofErr w:type="spellStart"/>
      <w:r w:rsidRPr="00331282">
        <w:rPr>
          <w:lang w:val="fr-FR" w:eastAsia="zh-CN"/>
        </w:rPr>
        <w:t>memaddr</w:t>
      </w:r>
      <w:proofErr w:type="spellEnd"/>
      <w:r w:rsidRPr="00331282">
        <w:rPr>
          <w:lang w:val="fr-FR" w:eastAsia="zh-CN"/>
        </w:rPr>
        <w:t>: 8 ou 16 bits</w:t>
      </w:r>
    </w:p>
    <w:p w:rsidR="001C2538" w:rsidRPr="00331282" w:rsidRDefault="001C2538">
      <w:pPr>
        <w:spacing w:after="0"/>
        <w:rPr>
          <w:lang w:val="fr-FR" w:eastAsia="zh-CN"/>
        </w:rPr>
      </w:pPr>
    </w:p>
    <w:p w:rsidR="001C2538" w:rsidRPr="00331282" w:rsidRDefault="00A37E3D">
      <w:pPr>
        <w:pStyle w:val="Titre3"/>
        <w:spacing w:before="0"/>
        <w:rPr>
          <w:lang w:val="fr-FR"/>
        </w:rPr>
      </w:pPr>
      <w:r w:rsidRPr="00331282"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recv</w:t>
      </w:r>
      <w:proofErr w:type="spellEnd"/>
      <w:r w:rsidRPr="00331282">
        <w:rPr>
          <w:lang w:val="fr-FR"/>
        </w:rPr>
        <w:t>(</w:t>
      </w:r>
      <w:proofErr w:type="spellStart"/>
      <w:proofErr w:type="gramEnd"/>
      <w:r w:rsidRPr="00331282">
        <w:rPr>
          <w:lang w:val="fr-FR"/>
        </w:rPr>
        <w:t>recv</w:t>
      </w:r>
      <w:proofErr w:type="spellEnd"/>
      <w:r w:rsidRPr="00331282">
        <w:rPr>
          <w:lang w:val="fr-FR"/>
        </w:rPr>
        <w:t xml:space="preserve">, </w:t>
      </w:r>
      <w:proofErr w:type="spellStart"/>
      <w:r w:rsidRPr="00331282">
        <w:rPr>
          <w:lang w:val="fr-FR"/>
        </w:rPr>
        <w:t>addr</w:t>
      </w:r>
      <w:proofErr w:type="spellEnd"/>
      <w:r w:rsidRPr="00331282">
        <w:rPr>
          <w:lang w:val="fr-FR"/>
        </w:rPr>
        <w:t>, timeout)</w:t>
      </w:r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Recevoir des données sur le bus:</w:t>
      </w:r>
    </w:p>
    <w:p w:rsidR="001C2538" w:rsidRPr="00331282" w:rsidRDefault="00A37E3D">
      <w:pPr>
        <w:spacing w:after="0"/>
        <w:rPr>
          <w:rStyle w:val="Titre4Car"/>
          <w:lang w:val="fr-FR"/>
        </w:rPr>
      </w:pPr>
      <w:proofErr w:type="spellStart"/>
      <w:r w:rsidRPr="00331282">
        <w:rPr>
          <w:rStyle w:val="Titre4Car"/>
          <w:lang w:val="fr-FR"/>
        </w:rPr>
        <w:t>R</w:t>
      </w:r>
      <w:r w:rsidRPr="00331282">
        <w:rPr>
          <w:rStyle w:val="Titre4Car"/>
          <w:lang w:val="fr-FR"/>
        </w:rPr>
        <w:t>ecv</w:t>
      </w:r>
      <w:proofErr w:type="spellEnd"/>
      <w:r w:rsidRPr="00331282">
        <w:rPr>
          <w:rStyle w:val="Titre4Car"/>
          <w:lang w:val="fr-FR"/>
        </w:rPr>
        <w:t> </w:t>
      </w:r>
    </w:p>
    <w:p w:rsidR="001C2538" w:rsidRPr="00331282" w:rsidRDefault="00A37E3D">
      <w:pPr>
        <w:spacing w:after="0"/>
        <w:rPr>
          <w:lang w:val="fr-FR"/>
        </w:rPr>
      </w:pPr>
      <w:proofErr w:type="spellStart"/>
      <w:r w:rsidRPr="00331282">
        <w:rPr>
          <w:lang w:val="fr-FR"/>
        </w:rPr>
        <w:t>Peut être</w:t>
      </w:r>
      <w:proofErr w:type="spellEnd"/>
      <w:r w:rsidRPr="00331282">
        <w:rPr>
          <w:lang w:val="fr-FR"/>
        </w:rPr>
        <w:t xml:space="preserve"> un entier, qui est le nombre d'octets à recevoir, ou un </w:t>
      </w:r>
      <w:proofErr w:type="spellStart"/>
      <w:proofErr w:type="gramStart"/>
      <w:r w:rsidRPr="00331282">
        <w:rPr>
          <w:lang w:val="fr-FR"/>
        </w:rPr>
        <w:t>buffer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tampon) mutable, qui sera rempli avec des octets reçus</w:t>
      </w:r>
    </w:p>
    <w:p w:rsidR="001C2538" w:rsidRPr="00331282" w:rsidRDefault="00A37E3D">
      <w:pPr>
        <w:spacing w:after="0"/>
        <w:rPr>
          <w:rStyle w:val="Titre4Car"/>
          <w:lang w:val="fr-FR"/>
        </w:rPr>
      </w:pPr>
      <w:proofErr w:type="spellStart"/>
      <w:r w:rsidRPr="00331282">
        <w:rPr>
          <w:rStyle w:val="Titre4Car"/>
          <w:lang w:val="fr-FR"/>
        </w:rPr>
        <w:t>A</w:t>
      </w:r>
      <w:r w:rsidRPr="00331282">
        <w:rPr>
          <w:rStyle w:val="Titre4Car"/>
          <w:lang w:val="fr-FR"/>
        </w:rPr>
        <w:t>ddr</w:t>
      </w:r>
      <w:proofErr w:type="spellEnd"/>
      <w:r w:rsidRPr="00331282">
        <w:rPr>
          <w:rStyle w:val="Titre4Car"/>
          <w:lang w:val="fr-FR"/>
        </w:rPr>
        <w:t> 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>L'adresse à recevoir de (uniquement requise en mode maître)</w:t>
      </w:r>
    </w:p>
    <w:p w:rsidR="001C2538" w:rsidRPr="00331282" w:rsidRDefault="00A37E3D">
      <w:pPr>
        <w:spacing w:after="0"/>
        <w:rPr>
          <w:rStyle w:val="Titre4Car"/>
          <w:lang w:val="fr-FR"/>
        </w:rPr>
      </w:pPr>
      <w:r w:rsidRPr="00331282">
        <w:rPr>
          <w:rStyle w:val="Titre4Car"/>
          <w:lang w:val="fr-FR"/>
        </w:rPr>
        <w:t>T</w:t>
      </w:r>
      <w:r w:rsidRPr="00331282">
        <w:rPr>
          <w:rStyle w:val="Titre4Car"/>
          <w:lang w:val="fr-FR"/>
        </w:rPr>
        <w:t>imeout </w:t>
      </w:r>
    </w:p>
    <w:p w:rsidR="001C2538" w:rsidRPr="00331282" w:rsidRDefault="00A37E3D">
      <w:pPr>
        <w:spacing w:after="0"/>
        <w:rPr>
          <w:lang w:val="fr-FR"/>
        </w:rPr>
      </w:pPr>
      <w:r w:rsidRPr="00331282">
        <w:rPr>
          <w:lang w:val="fr-FR"/>
        </w:rPr>
        <w:t>Délai d'attente en millisecondes pour attendre la réception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spellStart"/>
      <w:proofErr w:type="gramStart"/>
      <w:r w:rsidRPr="00331282">
        <w:rPr>
          <w:lang w:val="fr-FR"/>
        </w:rPr>
        <w:t>send</w:t>
      </w:r>
      <w:proofErr w:type="spellEnd"/>
      <w:r w:rsidRPr="00331282">
        <w:rPr>
          <w:lang w:val="fr-FR"/>
        </w:rPr>
        <w:t>(</w:t>
      </w:r>
      <w:proofErr w:type="spellStart"/>
      <w:proofErr w:type="gramEnd"/>
      <w:r w:rsidRPr="00331282">
        <w:rPr>
          <w:lang w:val="fr-FR"/>
        </w:rPr>
        <w:t>send</w:t>
      </w:r>
      <w:proofErr w:type="spellEnd"/>
      <w:r w:rsidRPr="00331282">
        <w:rPr>
          <w:lang w:val="fr-FR"/>
        </w:rPr>
        <w:t xml:space="preserve">, </w:t>
      </w:r>
      <w:proofErr w:type="spellStart"/>
      <w:r w:rsidRPr="00331282">
        <w:rPr>
          <w:lang w:val="fr-FR"/>
        </w:rPr>
        <w:t>addr</w:t>
      </w:r>
      <w:proofErr w:type="spellEnd"/>
      <w:r w:rsidRPr="00331282">
        <w:rPr>
          <w:lang w:val="fr-FR"/>
        </w:rPr>
        <w:t>, timeout)</w:t>
      </w:r>
    </w:p>
    <w:p w:rsidR="001C2538" w:rsidRPr="00331282" w:rsidRDefault="00A37E3D">
      <w:pPr>
        <w:spacing w:after="0"/>
        <w:rPr>
          <w:rStyle w:val="Titre4Car"/>
          <w:lang w:val="fr-FR"/>
        </w:rPr>
      </w:pPr>
      <w:proofErr w:type="spellStart"/>
      <w:r w:rsidRPr="00331282">
        <w:rPr>
          <w:rStyle w:val="Titre4Car"/>
          <w:lang w:val="fr-FR"/>
        </w:rPr>
        <w:t>Send</w:t>
      </w:r>
      <w:proofErr w:type="spellEnd"/>
    </w:p>
    <w:p w:rsidR="001C2538" w:rsidRPr="00331282" w:rsidRDefault="00A37E3D">
      <w:pPr>
        <w:spacing w:after="0"/>
        <w:rPr>
          <w:lang w:val="fr-FR"/>
        </w:rPr>
      </w:pPr>
      <w:proofErr w:type="spellStart"/>
      <w:r w:rsidRPr="00331282">
        <w:rPr>
          <w:lang w:val="fr-FR"/>
        </w:rPr>
        <w:t>Peut être</w:t>
      </w:r>
      <w:proofErr w:type="spellEnd"/>
      <w:r w:rsidRPr="00331282">
        <w:rPr>
          <w:lang w:val="fr-FR"/>
        </w:rPr>
        <w:t xml:space="preserve"> un entier, ou un </w:t>
      </w:r>
      <w:proofErr w:type="spellStart"/>
      <w:proofErr w:type="gramStart"/>
      <w:r w:rsidRPr="00331282">
        <w:rPr>
          <w:lang w:val="fr-FR"/>
        </w:rPr>
        <w:t>buffer</w:t>
      </w:r>
      <w:proofErr w:type="spellEnd"/>
      <w:r w:rsidRPr="00331282">
        <w:rPr>
          <w:lang w:val="fr-FR"/>
        </w:rPr>
        <w:t>(</w:t>
      </w:r>
      <w:proofErr w:type="gramEnd"/>
      <w:r w:rsidRPr="00331282">
        <w:rPr>
          <w:lang w:val="fr-FR"/>
        </w:rPr>
        <w:t>tampon) mutable.</w:t>
      </w:r>
    </w:p>
    <w:p w:rsidR="001C2538" w:rsidRPr="00331282" w:rsidRDefault="00A37E3D">
      <w:pPr>
        <w:pStyle w:val="Titre3"/>
        <w:rPr>
          <w:lang w:val="fr-FR"/>
        </w:rPr>
      </w:pPr>
      <w:r w:rsidRPr="00331282">
        <w:rPr>
          <w:lang w:val="fr-FR"/>
        </w:rPr>
        <w:t>.</w:t>
      </w:r>
      <w:proofErr w:type="gramStart"/>
      <w:r w:rsidRPr="00331282">
        <w:rPr>
          <w:lang w:val="fr-FR"/>
        </w:rPr>
        <w:t>scan()</w:t>
      </w:r>
      <w:proofErr w:type="gramEnd"/>
    </w:p>
    <w:p w:rsidR="001C2538" w:rsidRPr="00331282" w:rsidRDefault="00A37E3D">
      <w:pPr>
        <w:rPr>
          <w:lang w:val="fr-FR"/>
        </w:rPr>
      </w:pPr>
      <w:r w:rsidRPr="00331282">
        <w:rPr>
          <w:lang w:val="fr-FR"/>
        </w:rPr>
        <w:t>Analyser les adresses I2C disponible</w:t>
      </w:r>
    </w:p>
    <w:p w:rsidR="001C2538" w:rsidRPr="00331282" w:rsidRDefault="00A37E3D">
      <w:pPr>
        <w:pStyle w:val="Titre2"/>
        <w:rPr>
          <w:lang w:val="fr-FR"/>
        </w:rPr>
      </w:pPr>
      <w:bookmarkStart w:id="19" w:name="_Toc507615026"/>
      <w:r w:rsidRPr="00331282">
        <w:rPr>
          <w:lang w:val="fr-FR"/>
        </w:rPr>
        <w:t>Bus SPI</w:t>
      </w:r>
      <w:bookmarkEnd w:id="19"/>
    </w:p>
    <w:p w:rsidR="001C2538" w:rsidRDefault="00A37E3D">
      <w:pPr>
        <w:pStyle w:val="Titre1"/>
        <w:rPr>
          <w:sz w:val="40"/>
          <w:lang w:val="fr-FR"/>
        </w:rPr>
      </w:pPr>
      <w:bookmarkStart w:id="20" w:name="_Toc507615027"/>
      <w:r>
        <w:rPr>
          <w:sz w:val="40"/>
          <w:lang w:val="fr-FR"/>
        </w:rPr>
        <w:t>Gestion des ressources périphériques du microcontrôleur</w:t>
      </w:r>
      <w:bookmarkEnd w:id="20"/>
    </w:p>
    <w:p w:rsidR="001C2538" w:rsidRDefault="00A37E3D">
      <w:pPr>
        <w:pStyle w:val="Titre2"/>
        <w:rPr>
          <w:lang w:val="fr-FR"/>
        </w:rPr>
      </w:pPr>
      <w:bookmarkStart w:id="21" w:name="_Toc507615028"/>
      <w:r>
        <w:rPr>
          <w:lang w:val="fr-FR"/>
        </w:rPr>
        <w:t>Pins et GPIO</w:t>
      </w:r>
      <w:bookmarkEnd w:id="21"/>
    </w:p>
    <w:p w:rsidR="004A1A57" w:rsidRPr="004A1A57" w:rsidRDefault="004A1A57" w:rsidP="004A1A57">
      <w:pPr>
        <w:rPr>
          <w:lang w:val="fr-FR"/>
        </w:rPr>
      </w:pPr>
      <w:r>
        <w:rPr>
          <w:lang w:val="fr-FR"/>
        </w:rPr>
        <w:t xml:space="preserve">La gestion des pins et GPIO se fait de manière très simple via le constructeur </w:t>
      </w:r>
      <w:r w:rsidRPr="004A1A57">
        <w:rPr>
          <w:i/>
          <w:lang w:val="fr-FR"/>
        </w:rPr>
        <w:t>Pin</w:t>
      </w:r>
      <w:r>
        <w:rPr>
          <w:i/>
          <w:lang w:val="fr-FR"/>
        </w:rPr>
        <w:t>.</w:t>
      </w:r>
    </w:p>
    <w:p w:rsidR="004A1A57" w:rsidRPr="00331282" w:rsidRDefault="004A1A57" w:rsidP="004A1A57">
      <w:pPr>
        <w:rPr>
          <w:lang w:val="fr-FR"/>
        </w:rPr>
      </w:pPr>
      <w:r w:rsidRPr="00331282">
        <w:rPr>
          <w:lang w:val="fr-FR"/>
        </w:rPr>
        <w:t>Voici les paramètres principaux du constructeur:</w:t>
      </w:r>
    </w:p>
    <w:p w:rsidR="00331282" w:rsidRPr="00331282" w:rsidRDefault="00331282" w:rsidP="00331282">
      <w:pPr>
        <w:rPr>
          <w:lang w:val="fr-FR"/>
        </w:rPr>
      </w:pPr>
      <w:bookmarkStart w:id="22" w:name="_GoBack"/>
      <w:bookmarkEnd w:id="22"/>
    </w:p>
    <w:p w:rsidR="001C2538" w:rsidRDefault="00A37E3D">
      <w:pPr>
        <w:pStyle w:val="Titre2"/>
        <w:rPr>
          <w:lang w:val="fr-FR"/>
        </w:rPr>
      </w:pPr>
      <w:bookmarkStart w:id="23" w:name="_Toc507615029"/>
      <w:r>
        <w:rPr>
          <w:lang w:val="fr-FR"/>
        </w:rPr>
        <w:t>Contrôle des moteurs</w:t>
      </w:r>
      <w:bookmarkEnd w:id="23"/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Servomoteurs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Moteurs DC</w:t>
      </w:r>
    </w:p>
    <w:p w:rsidR="001C2538" w:rsidRDefault="00A37E3D">
      <w:pPr>
        <w:pStyle w:val="Titre3"/>
        <w:rPr>
          <w:lang w:val="fr-FR"/>
        </w:rPr>
      </w:pPr>
      <w:r>
        <w:rPr>
          <w:lang w:val="fr-FR"/>
        </w:rPr>
        <w:t>Moteurs pas à pas</w:t>
      </w:r>
    </w:p>
    <w:p w:rsidR="001C2538" w:rsidRDefault="001C2538">
      <w:pPr>
        <w:pStyle w:val="Titre2"/>
        <w:rPr>
          <w:lang w:val="fr-FR"/>
        </w:rPr>
      </w:pPr>
    </w:p>
    <w:p w:rsidR="001C2538" w:rsidRDefault="001C2538">
      <w:pPr>
        <w:rPr>
          <w:lang w:val="fr-FR"/>
        </w:rPr>
      </w:pPr>
    </w:p>
    <w:p w:rsidR="001C2538" w:rsidRDefault="00A37E3D">
      <w:pPr>
        <w:pStyle w:val="Titre1"/>
        <w:keepNext w:val="0"/>
        <w:keepLines w:val="0"/>
        <w:pageBreakBefore/>
        <w:rPr>
          <w:sz w:val="40"/>
          <w:lang w:val="fr-FR"/>
        </w:rPr>
      </w:pPr>
      <w:bookmarkStart w:id="24" w:name="_Toc507615030"/>
      <w:r>
        <w:rPr>
          <w:rFonts w:ascii="Century Gothic" w:hAnsi="Century Gothic"/>
          <w:color w:val="F24F4F"/>
          <w:sz w:val="40"/>
          <w:lang w:val="fr-FR"/>
        </w:rPr>
        <w:lastRenderedPageBreak/>
        <w:t>Annexe</w:t>
      </w:r>
      <w:bookmarkEnd w:id="24"/>
    </w:p>
    <w:p w:rsidR="001C2538" w:rsidRDefault="00A37E3D">
      <w:pPr>
        <w:keepNext/>
      </w:pPr>
      <w:r>
        <w:rPr>
          <w:noProof/>
          <w:lang w:val="fr-FR" w:eastAsia="fr-FR"/>
        </w:rPr>
        <w:drawing>
          <wp:inline distT="0" distB="0" distL="0" distR="0">
            <wp:extent cx="5760085" cy="4302125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38" w:rsidRDefault="001C2538"/>
    <w:sectPr w:rsidR="001C2538">
      <w:footerReference w:type="default" r:id="rId14"/>
      <w:pgSz w:w="11907" w:h="16839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7E3D" w:rsidRDefault="00A37E3D">
      <w:pPr>
        <w:spacing w:after="0" w:line="240" w:lineRule="auto"/>
      </w:pPr>
      <w:r>
        <w:separator/>
      </w:r>
    </w:p>
  </w:endnote>
  <w:endnote w:type="continuationSeparator" w:id="0">
    <w:p w:rsidR="00A37E3D" w:rsidRDefault="00A37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altName w:val="NanumMyeongjo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entury Gothic">
    <w:altName w:val="FreeSans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altName w:val="Liberation Sans Narro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2538" w:rsidRDefault="00A37E3D">
    <w:pPr>
      <w:pStyle w:val="Pieddepage"/>
      <w:tabs>
        <w:tab w:val="right" w:pos="9360"/>
      </w:tabs>
      <w:rPr>
        <w:lang w:val="fr-FR"/>
      </w:rPr>
    </w:pPr>
    <w:sdt>
      <w:sdtPr>
        <w:alias w:val="Titre"/>
        <w:id w:val="540410720"/>
        <w:placeholder>
          <w:docPart w:val="969D167D8B784765880290C3C6BB68E0"/>
        </w:placeholder>
        <w:text/>
      </w:sdtPr>
      <w:sdtEndPr/>
      <w:sdtContent>
        <w:r>
          <w:rPr>
            <w:lang w:val="fr-FR"/>
          </w:rPr>
          <w:t xml:space="preserve">Programmation microcontrôleur en </w:t>
        </w:r>
        <w:r>
          <w:rPr>
            <w:lang w:val="fr-FR"/>
          </w:rPr>
          <w:t>Python</w:t>
        </w:r>
      </w:sdtContent>
    </w:sdt>
    <w:r>
      <w:rPr>
        <w:lang w:val="fr-FR"/>
      </w:rPr>
      <w:t xml:space="preserve"> - </w:t>
    </w:r>
    <w:sdt>
      <w:sdtPr>
        <w:alias w:val="Date"/>
        <w:id w:val="981042332"/>
        <w:placeholder>
          <w:docPart w:val="1BB3B8B1632D42059970535C8E54604B"/>
        </w:placeholder>
        <w:date w:fullDate="2017-12-12T00:00:00Z">
          <w:dateFormat w:val="MMMM yyyy"/>
          <w:lid w:val="fr-FR"/>
          <w:storeMappedDataAs w:val="dateTime"/>
          <w:calendar w:val="gregorian"/>
        </w:date>
      </w:sdtPr>
      <w:sdtEndPr/>
      <w:sdtContent>
        <w:r>
          <w:rPr>
            <w:lang w:val="fr-FR"/>
          </w:rPr>
          <w:t>décembre 2017</w:t>
        </w:r>
      </w:sdtContent>
    </w:sdt>
    <w:r>
      <w:fldChar w:fldCharType="begin"/>
    </w:r>
    <w:r>
      <w:rPr>
        <w:rFonts w:ascii="Century Gothic" w:hAnsi="Century Gothic"/>
        <w:color w:val="F24F4F"/>
        <w:lang w:val="fr-FR"/>
      </w:rPr>
      <w:instrText>[Titre du plan d’activité]</w:instrText>
    </w:r>
    <w:r>
      <w:fldChar w:fldCharType="separate"/>
    </w:r>
    <w:r>
      <w:rPr>
        <w:rFonts w:ascii="Century Gothic" w:hAnsi="Century Gothic"/>
        <w:color w:val="F24F4F"/>
        <w:lang w:val="fr-FR"/>
      </w:rPr>
      <w:t xml:space="preserve"> - </w:t>
    </w:r>
    <w:r>
      <w:fldChar w:fldCharType="end"/>
    </w:r>
    <w:r>
      <w:rPr>
        <w:lang w:val="fr-FR"/>
      </w:rPr>
      <w:tab/>
    </w:r>
    <w:r>
      <w:fldChar w:fldCharType="begin"/>
    </w:r>
    <w:r>
      <w:rPr>
        <w:lang w:val="fr-FR"/>
      </w:rPr>
      <w:instrText xml:space="preserve"> PAGE   \* MERGEFORMAT </w:instrText>
    </w:r>
    <w:r>
      <w:fldChar w:fldCharType="separate"/>
    </w:r>
    <w:r w:rsidR="00FF70C4">
      <w:rPr>
        <w:noProof/>
        <w:lang w:val="fr-FR"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7E3D" w:rsidRDefault="00A37E3D">
      <w:pPr>
        <w:spacing w:after="0" w:line="240" w:lineRule="auto"/>
      </w:pPr>
      <w:r>
        <w:separator/>
      </w:r>
    </w:p>
  </w:footnote>
  <w:footnote w:type="continuationSeparator" w:id="0">
    <w:p w:rsidR="00A37E3D" w:rsidRDefault="00A37E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551BCB"/>
    <w:multiLevelType w:val="multilevel"/>
    <w:tmpl w:val="24551BC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AFF3B9C"/>
    <w:multiLevelType w:val="multilevel"/>
    <w:tmpl w:val="2AFF3B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906D2"/>
    <w:multiLevelType w:val="multilevel"/>
    <w:tmpl w:val="34A906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C39E1"/>
    <w:multiLevelType w:val="multilevel"/>
    <w:tmpl w:val="3BDC39E1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56C24"/>
    <w:multiLevelType w:val="multilevel"/>
    <w:tmpl w:val="4AE56C24"/>
    <w:lvl w:ilvl="0">
      <w:start w:val="1"/>
      <w:numFmt w:val="upperRoman"/>
      <w:pStyle w:val="TM1"/>
      <w:lvlText w:val="%1."/>
      <w:lvlJc w:val="left"/>
      <w:pPr>
        <w:ind w:left="576" w:hanging="576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B1B80"/>
    <w:multiLevelType w:val="multilevel"/>
    <w:tmpl w:val="534B1B8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53D30BEF"/>
    <w:multiLevelType w:val="multilevel"/>
    <w:tmpl w:val="53D30BE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5A677265"/>
    <w:multiLevelType w:val="singleLevel"/>
    <w:tmpl w:val="5A67726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A6DD7FA"/>
    <w:multiLevelType w:val="multilevel"/>
    <w:tmpl w:val="5A6DD7F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5A6DD805"/>
    <w:multiLevelType w:val="multilevel"/>
    <w:tmpl w:val="5A6DD80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0" w15:restartNumberingAfterBreak="0">
    <w:nsid w:val="5A6DD810"/>
    <w:multiLevelType w:val="multilevel"/>
    <w:tmpl w:val="5A6DD81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5A6DE204"/>
    <w:multiLevelType w:val="multilevel"/>
    <w:tmpl w:val="5A6DE20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5A6DF246"/>
    <w:multiLevelType w:val="multilevel"/>
    <w:tmpl w:val="5A6DF24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5A6DF3A9"/>
    <w:multiLevelType w:val="multilevel"/>
    <w:tmpl w:val="5A6DF3A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5D7E69B0"/>
    <w:multiLevelType w:val="multilevel"/>
    <w:tmpl w:val="5D7E69B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77EC5E6E"/>
    <w:multiLevelType w:val="multilevel"/>
    <w:tmpl w:val="77EC5E6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7D4E76"/>
    <w:multiLevelType w:val="multilevel"/>
    <w:tmpl w:val="7E7D4E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5"/>
  </w:num>
  <w:num w:numId="4">
    <w:abstractNumId w:val="3"/>
  </w:num>
  <w:num w:numId="5">
    <w:abstractNumId w:val="6"/>
  </w:num>
  <w:num w:numId="6">
    <w:abstractNumId w:val="0"/>
  </w:num>
  <w:num w:numId="7">
    <w:abstractNumId w:val="14"/>
  </w:num>
  <w:num w:numId="8">
    <w:abstractNumId w:val="16"/>
  </w:num>
  <w:num w:numId="9">
    <w:abstractNumId w:val="5"/>
  </w:num>
  <w:num w:numId="10">
    <w:abstractNumId w:val="2"/>
  </w:num>
  <w:num w:numId="11">
    <w:abstractNumId w:val="8"/>
    <w:lvlOverride w:ilvl="0">
      <w:startOverride w:val="1"/>
    </w:lvlOverride>
  </w:num>
  <w:num w:numId="12">
    <w:abstractNumId w:val="7"/>
  </w:num>
  <w:num w:numId="13">
    <w:abstractNumId w:val="9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1"/>
    <w:lvlOverride w:ilvl="0">
      <w:startOverride w:val="1"/>
    </w:lvlOverride>
  </w:num>
  <w:num w:numId="16">
    <w:abstractNumId w:val="12"/>
    <w:lvlOverride w:ilvl="0">
      <w:startOverride w:val="1"/>
    </w:lvlOverride>
  </w:num>
  <w:num w:numId="17">
    <w:abstractNumId w:val="1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BA3"/>
    <w:rsid w:val="8DF61B61"/>
    <w:rsid w:val="BDF6E7DB"/>
    <w:rsid w:val="CE6FE169"/>
    <w:rsid w:val="CE7DB419"/>
    <w:rsid w:val="F9DFDAD0"/>
    <w:rsid w:val="FE479910"/>
    <w:rsid w:val="FEFB59B9"/>
    <w:rsid w:val="FEFFC411"/>
    <w:rsid w:val="FFEF82CE"/>
    <w:rsid w:val="FFFA2FD5"/>
    <w:rsid w:val="000004D5"/>
    <w:rsid w:val="0009623B"/>
    <w:rsid w:val="000C5244"/>
    <w:rsid w:val="000D036A"/>
    <w:rsid w:val="001249A4"/>
    <w:rsid w:val="00155D19"/>
    <w:rsid w:val="00184DF5"/>
    <w:rsid w:val="00196818"/>
    <w:rsid w:val="001C2538"/>
    <w:rsid w:val="001C424E"/>
    <w:rsid w:val="0021096B"/>
    <w:rsid w:val="002152C1"/>
    <w:rsid w:val="00323609"/>
    <w:rsid w:val="00331282"/>
    <w:rsid w:val="0034673E"/>
    <w:rsid w:val="00361B3D"/>
    <w:rsid w:val="003C6BAB"/>
    <w:rsid w:val="00405D15"/>
    <w:rsid w:val="004104A7"/>
    <w:rsid w:val="0044467E"/>
    <w:rsid w:val="00457A75"/>
    <w:rsid w:val="00463E9D"/>
    <w:rsid w:val="004666DC"/>
    <w:rsid w:val="0048633A"/>
    <w:rsid w:val="0049134A"/>
    <w:rsid w:val="004A1A57"/>
    <w:rsid w:val="004E4FED"/>
    <w:rsid w:val="004E78A6"/>
    <w:rsid w:val="00537415"/>
    <w:rsid w:val="005570A5"/>
    <w:rsid w:val="005A55F7"/>
    <w:rsid w:val="00620F2F"/>
    <w:rsid w:val="00622F7C"/>
    <w:rsid w:val="0063272C"/>
    <w:rsid w:val="00646F0D"/>
    <w:rsid w:val="006865C9"/>
    <w:rsid w:val="006B79F5"/>
    <w:rsid w:val="006C0164"/>
    <w:rsid w:val="006D366C"/>
    <w:rsid w:val="006E07AD"/>
    <w:rsid w:val="00705D86"/>
    <w:rsid w:val="00744766"/>
    <w:rsid w:val="00790A4C"/>
    <w:rsid w:val="00834C92"/>
    <w:rsid w:val="0084670A"/>
    <w:rsid w:val="00856ED2"/>
    <w:rsid w:val="00863BA3"/>
    <w:rsid w:val="00875128"/>
    <w:rsid w:val="008758A7"/>
    <w:rsid w:val="008D3A16"/>
    <w:rsid w:val="008F5B9D"/>
    <w:rsid w:val="0091025D"/>
    <w:rsid w:val="00915179"/>
    <w:rsid w:val="00926D34"/>
    <w:rsid w:val="009333F7"/>
    <w:rsid w:val="009378D3"/>
    <w:rsid w:val="00976170"/>
    <w:rsid w:val="00992944"/>
    <w:rsid w:val="009A0F6D"/>
    <w:rsid w:val="009C1A96"/>
    <w:rsid w:val="009C5BF4"/>
    <w:rsid w:val="00A1029D"/>
    <w:rsid w:val="00A115E5"/>
    <w:rsid w:val="00A37E3D"/>
    <w:rsid w:val="00AC2905"/>
    <w:rsid w:val="00AC35DE"/>
    <w:rsid w:val="00AF1725"/>
    <w:rsid w:val="00B01042"/>
    <w:rsid w:val="00B050CD"/>
    <w:rsid w:val="00B069AA"/>
    <w:rsid w:val="00B17BE1"/>
    <w:rsid w:val="00B315E2"/>
    <w:rsid w:val="00B334B0"/>
    <w:rsid w:val="00B42A8B"/>
    <w:rsid w:val="00B4677B"/>
    <w:rsid w:val="00B57583"/>
    <w:rsid w:val="00B8790B"/>
    <w:rsid w:val="00B97DAA"/>
    <w:rsid w:val="00BB237E"/>
    <w:rsid w:val="00BF5A07"/>
    <w:rsid w:val="00C11F87"/>
    <w:rsid w:val="00C65530"/>
    <w:rsid w:val="00CE3AAE"/>
    <w:rsid w:val="00CF1BDD"/>
    <w:rsid w:val="00D35B63"/>
    <w:rsid w:val="00D56C60"/>
    <w:rsid w:val="00D700A1"/>
    <w:rsid w:val="00DD19A7"/>
    <w:rsid w:val="00DE0A1A"/>
    <w:rsid w:val="00DF6D49"/>
    <w:rsid w:val="00E002CB"/>
    <w:rsid w:val="00E31F6A"/>
    <w:rsid w:val="00EB4E41"/>
    <w:rsid w:val="00ED167C"/>
    <w:rsid w:val="00F05D70"/>
    <w:rsid w:val="00F135F5"/>
    <w:rsid w:val="00F52715"/>
    <w:rsid w:val="00F73314"/>
    <w:rsid w:val="00F74F1B"/>
    <w:rsid w:val="00FA1111"/>
    <w:rsid w:val="00FB1B45"/>
    <w:rsid w:val="00FD0423"/>
    <w:rsid w:val="00FD0A32"/>
    <w:rsid w:val="00FD202F"/>
    <w:rsid w:val="00FD3B9A"/>
    <w:rsid w:val="00FD5516"/>
    <w:rsid w:val="00FD75DF"/>
    <w:rsid w:val="00FE4C32"/>
    <w:rsid w:val="00FF70C4"/>
    <w:rsid w:val="1FF384E4"/>
    <w:rsid w:val="37BE1CF4"/>
    <w:rsid w:val="3F3BE39F"/>
    <w:rsid w:val="5F73A435"/>
    <w:rsid w:val="5FECF092"/>
    <w:rsid w:val="6BFE98F8"/>
    <w:rsid w:val="6EAFD868"/>
    <w:rsid w:val="6FAA0BA8"/>
    <w:rsid w:val="74CFC98A"/>
    <w:rsid w:val="7CFD5EEE"/>
    <w:rsid w:val="7F7BC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7559C124-F062-4202-9265-57AAE1F3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0" w:line="300" w:lineRule="auto"/>
    </w:pPr>
    <w:rPr>
      <w:rFonts w:asciiTheme="minorHAnsi" w:eastAsiaTheme="minorEastAsia" w:hAnsiTheme="minorHAnsi" w:cstheme="minorBidi"/>
      <w:color w:val="4C483D" w:themeColor="text2"/>
      <w:sz w:val="22"/>
      <w:lang w:val="en-US" w:eastAsia="ja-JP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next w:val="Normal"/>
    <w:link w:val="Sous-titreCar"/>
    <w:uiPriority w:val="11"/>
    <w:qFormat/>
    <w:pPr>
      <w:spacing w:after="0" w:line="240" w:lineRule="auto"/>
    </w:pPr>
    <w:rPr>
      <w:sz w:val="32"/>
      <w:szCs w:val="32"/>
    </w:rPr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18"/>
      <w:szCs w:val="18"/>
    </w:rPr>
  </w:style>
  <w:style w:type="paragraph" w:styleId="Textebrut">
    <w:name w:val="Plain Text"/>
    <w:basedOn w:val="Normal"/>
    <w:link w:val="TextebrutCar"/>
    <w:uiPriority w:val="99"/>
    <w:unhideWhenUsed/>
    <w:pPr>
      <w:widowControl w:val="0"/>
      <w:suppressAutoHyphens/>
      <w:autoSpaceDN w:val="0"/>
      <w:spacing w:after="0" w:line="240" w:lineRule="auto"/>
      <w:jc w:val="both"/>
      <w:textAlignment w:val="baseline"/>
    </w:pPr>
    <w:rPr>
      <w:rFonts w:ascii="Consolas" w:eastAsiaTheme="minorHAnsi" w:hAnsi="Consolas"/>
      <w:color w:val="auto"/>
      <w:sz w:val="21"/>
      <w:szCs w:val="21"/>
      <w:lang w:val="fr-FR" w:eastAsia="en-US"/>
    </w:rPr>
  </w:style>
  <w:style w:type="paragraph" w:styleId="TM4">
    <w:name w:val="toc 4"/>
    <w:basedOn w:val="Normal"/>
    <w:next w:val="Normal"/>
    <w:uiPriority w:val="39"/>
    <w:unhideWhenUsed/>
    <w:qFormat/>
    <w:pPr>
      <w:spacing w:after="100"/>
      <w:ind w:left="720" w:right="324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720" w:right="3240"/>
    </w:pPr>
  </w:style>
  <w:style w:type="paragraph" w:styleId="NormalWeb">
    <w:name w:val="Normal (Web)"/>
    <w:uiPriority w:val="99"/>
    <w:unhideWhenUsed/>
    <w:pPr>
      <w:spacing w:beforeAutospacing="1" w:after="0" w:afterAutospacing="1"/>
    </w:pPr>
    <w:rPr>
      <w:sz w:val="24"/>
      <w:szCs w:val="24"/>
      <w:lang w:val="en-US" w:eastAsia="zh-CN"/>
    </w:rPr>
  </w:style>
  <w:style w:type="paragraph" w:styleId="Pieddepage">
    <w:name w:val="footer"/>
    <w:basedOn w:val="Normal"/>
    <w:link w:val="PieddepageC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M2">
    <w:name w:val="toc 2"/>
    <w:basedOn w:val="Normal"/>
    <w:next w:val="Normal"/>
    <w:uiPriority w:val="39"/>
    <w:unhideWhenUsed/>
    <w:pPr>
      <w:tabs>
        <w:tab w:val="right" w:leader="dot" w:pos="9350"/>
      </w:tabs>
      <w:spacing w:after="60" w:line="240" w:lineRule="auto"/>
      <w:ind w:left="720" w:right="3240"/>
    </w:pPr>
    <w:rPr>
      <w:szCs w:val="22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TM1">
    <w:name w:val="toc 1"/>
    <w:basedOn w:val="Normal"/>
    <w:next w:val="Normal"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character" w:styleId="Lienhypertexte">
    <w:name w:val="Hyperlink"/>
    <w:basedOn w:val="Policepardfaut"/>
    <w:uiPriority w:val="99"/>
    <w:unhideWhenUsed/>
    <w:rPr>
      <w:rFonts w:asciiTheme="minorHAnsi" w:hAnsiTheme="minorHAnsi"/>
      <w:color w:val="4C483D" w:themeColor="hyperlink"/>
      <w:u w:val="single"/>
      <w:lang w:val="fr-FR"/>
    </w:rPr>
  </w:style>
  <w:style w:type="character" w:styleId="CodeHTML">
    <w:name w:val="HTML Code"/>
    <w:uiPriority w:val="99"/>
    <w:unhideWhenUsed/>
    <w:rPr>
      <w:rFonts w:ascii="Courier New" w:hAnsi="Courier New" w:cs="Courier New"/>
      <w:sz w:val="20"/>
      <w:szCs w:val="20"/>
    </w:rPr>
  </w:style>
  <w:style w:type="character" w:styleId="Accentuation">
    <w:name w:val="Emphasis"/>
    <w:uiPriority w:val="20"/>
    <w:qFormat/>
    <w:rPr>
      <w:i/>
      <w:iCs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customStyle="1" w:styleId="Textedelespacerserv1">
    <w:name w:val="Texte de l'espace réservé1"/>
    <w:basedOn w:val="Policepardfaut"/>
    <w:uiPriority w:val="99"/>
    <w:semiHidden/>
    <w:rPr>
      <w:color w:val="808080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Sous-titreCar">
    <w:name w:val="Sous-titre Car"/>
    <w:basedOn w:val="Policepardfaut"/>
    <w:link w:val="Sous-titre"/>
    <w:uiPriority w:val="11"/>
    <w:rPr>
      <w:sz w:val="32"/>
      <w:szCs w:val="32"/>
    </w:rPr>
  </w:style>
  <w:style w:type="paragraph" w:customStyle="1" w:styleId="Sansinterligne1">
    <w:name w:val="Sans interligne1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color w:val="4C483D" w:themeColor="text2"/>
      <w:lang w:val="en-US" w:eastAsia="ja-JP"/>
    </w:r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ordonnes">
    <w:name w:val="Coordonnées"/>
    <w:basedOn w:val="Sansinterligne1"/>
    <w:uiPriority w:val="99"/>
    <w:qFormat/>
    <w:rPr>
      <w:color w:val="FFFFFF" w:themeColor="background1"/>
      <w:sz w:val="22"/>
      <w:szCs w:val="22"/>
    </w:rPr>
  </w:style>
  <w:style w:type="paragraph" w:customStyle="1" w:styleId="Espacedutableau">
    <w:name w:val="Espace du tableau"/>
    <w:basedOn w:val="Sansinterligne1"/>
    <w:uiPriority w:val="99"/>
    <w:pPr>
      <w:spacing w:line="14" w:lineRule="exact"/>
    </w:p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PieddepageCar">
    <w:name w:val="Pied de page Car"/>
    <w:basedOn w:val="Policepardfaut"/>
    <w:link w:val="Pieddepage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Pr>
      <w:b/>
      <w:bCs/>
      <w:sz w:val="26"/>
      <w:szCs w:val="26"/>
    </w:rPr>
  </w:style>
  <w:style w:type="paragraph" w:customStyle="1" w:styleId="En-ttedetabledesmatires1">
    <w:name w:val="En-tête de table des matières1"/>
    <w:basedOn w:val="Titre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character" w:customStyle="1" w:styleId="Titre3Car">
    <w:name w:val="Titre 3 Car"/>
    <w:basedOn w:val="Policepardfaut"/>
    <w:link w:val="Titre3"/>
    <w:uiPriority w:val="9"/>
    <w:rPr>
      <w:b/>
      <w:bCs/>
      <w:i/>
      <w:iCs/>
      <w:sz w:val="24"/>
      <w:szCs w:val="24"/>
    </w:rPr>
  </w:style>
  <w:style w:type="paragraph" w:customStyle="1" w:styleId="Textederemplacementdulogo">
    <w:name w:val="Texte de remplacement du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Textederemplacementdupieddepage">
    <w:name w:val="Texte de remplacement du pied de page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ableaudeconseil">
    <w:name w:val="Tableau de conseil"/>
    <w:basedOn w:val="Tableau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Conseils">
    <w:name w:val="Conseils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ne">
    <w:name w:val="Icô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leauFinances">
    <w:name w:val="Tableau Finances"/>
    <w:basedOn w:val="TableauNormal"/>
    <w:uiPriority w:val="99"/>
    <w:pPr>
      <w:spacing w:before="60" w:after="60" w:line="240" w:lineRule="auto"/>
    </w:pPr>
    <w:tblPr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Paragraphedeliste1">
    <w:name w:val="Paragraphe de liste1"/>
    <w:basedOn w:val="Normal"/>
    <w:uiPriority w:val="34"/>
    <w:unhideWhenUsed/>
    <w:qFormat/>
    <w:pPr>
      <w:ind w:left="720"/>
      <w:contextualSpacing/>
    </w:pPr>
  </w:style>
  <w:style w:type="character" w:customStyle="1" w:styleId="TextebrutCar">
    <w:name w:val="Texte brut Car"/>
    <w:basedOn w:val="Policepardfaut"/>
    <w:link w:val="Textebrut"/>
    <w:uiPriority w:val="99"/>
    <w:rPr>
      <w:rFonts w:ascii="Consolas" w:eastAsiaTheme="minorHAnsi" w:hAnsi="Consolas"/>
      <w:color w:val="auto"/>
      <w:sz w:val="21"/>
      <w:szCs w:val="21"/>
      <w:lang w:val="fr-FR" w:eastAsia="en-US"/>
    </w:rPr>
  </w:style>
  <w:style w:type="character" w:customStyle="1" w:styleId="keyword">
    <w:name w:val="keyword"/>
    <w:basedOn w:val="Policepardfaut"/>
  </w:style>
  <w:style w:type="character" w:customStyle="1" w:styleId="number">
    <w:name w:val="number"/>
    <w:basedOn w:val="Policepardfaut"/>
  </w:style>
  <w:style w:type="character" w:customStyle="1" w:styleId="comment">
    <w:name w:val="comment"/>
    <w:basedOn w:val="Policepardfaut"/>
  </w:style>
  <w:style w:type="character" w:customStyle="1" w:styleId="string">
    <w:name w:val="string"/>
    <w:basedOn w:val="Policepardfaut"/>
  </w:style>
  <w:style w:type="paragraph" w:customStyle="1" w:styleId="Paragraphedeliste2">
    <w:name w:val="Paragraphe de liste2"/>
    <w:basedOn w:val="Normal"/>
    <w:uiPriority w:val="99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331282"/>
    <w:pPr>
      <w:pBdr>
        <w:bottom w:val="none" w:sz="0" w:space="0" w:color="auto"/>
      </w:pBdr>
      <w:spacing w:before="240" w:after="0" w:line="259" w:lineRule="auto"/>
      <w:outlineLvl w:val="9"/>
    </w:pPr>
    <w:rPr>
      <w:color w:val="DF1010" w:themeColor="accent1" w:themeShade="BF"/>
      <w:sz w:val="32"/>
      <w:szCs w:val="3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cent\AppData\Roaming\Microsoft\Templates\Plan%20d'entrepris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9D167D8B784765880290C3C6BB68E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58CC73-06F1-4990-926F-1823D6E81B66}"/>
      </w:docPartPr>
      <w:docPartBody>
        <w:p w:rsidR="00BA25B3" w:rsidRDefault="00176139">
          <w:pPr>
            <w:pStyle w:val="969D167D8B784765880290C3C6BB68E0"/>
          </w:pPr>
          <w:r>
            <w:t>[Titre du plan d’activité]</w:t>
          </w:r>
        </w:p>
      </w:docPartBody>
    </w:docPart>
    <w:docPart>
      <w:docPartPr>
        <w:name w:val="1BB3B8B1632D42059970535C8E5460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A20841-E27D-48E2-B886-49DCE72CDA0C}"/>
      </w:docPartPr>
      <w:docPartBody>
        <w:p w:rsidR="00BA25B3" w:rsidRDefault="00176139">
          <w:pPr>
            <w:pStyle w:val="1BB3B8B1632D42059970535C8E54604B"/>
          </w:pPr>
          <w:r>
            <w:t>[SÉLECTIONNER LA DATE]</w:t>
          </w:r>
        </w:p>
      </w:docPartBody>
    </w:docPart>
    <w:docPart>
      <w:docPartPr>
        <w:name w:val="7DBBCC3D4EFB472D8F6F75F7235F6E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96BDCF-C0B3-421F-AAFF-BFB135533F81}"/>
      </w:docPartPr>
      <w:docPartBody>
        <w:p w:rsidR="00BA25B3" w:rsidRDefault="00176139">
          <w:pPr>
            <w:pStyle w:val="7DBBCC3D4EFB472D8F6F75F7235F6E56"/>
          </w:pPr>
          <w:r>
            <w:t>[Adresse postale]</w:t>
          </w:r>
          <w:r>
            <w:br/>
            <w:t>[Code postal, ville]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altName w:val="NanumMyeongjo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entury Gothic">
    <w:altName w:val="FreeSans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altName w:val="Liberation Sans Narro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BC5"/>
    <w:rsid w:val="00092F5E"/>
    <w:rsid w:val="00176139"/>
    <w:rsid w:val="001D02D6"/>
    <w:rsid w:val="00263009"/>
    <w:rsid w:val="004E6581"/>
    <w:rsid w:val="00507C3F"/>
    <w:rsid w:val="007C6ABF"/>
    <w:rsid w:val="00AB534D"/>
    <w:rsid w:val="00BA25B3"/>
    <w:rsid w:val="00C55BC5"/>
    <w:rsid w:val="00F14B96"/>
    <w:rsid w:val="00F23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1">
    <w:name w:val="Texte de l'espace réservé1"/>
    <w:basedOn w:val="Policepardfaut"/>
    <w:uiPriority w:val="99"/>
    <w:semiHidden/>
    <w:rPr>
      <w:color w:val="808080"/>
    </w:rPr>
  </w:style>
  <w:style w:type="paragraph" w:customStyle="1" w:styleId="478B6AFAD90D47F5A4E30339489C508C">
    <w:name w:val="478B6AFAD90D47F5A4E30339489C508C"/>
    <w:qFormat/>
    <w:rPr>
      <w:sz w:val="22"/>
      <w:szCs w:val="22"/>
    </w:rPr>
  </w:style>
  <w:style w:type="paragraph" w:customStyle="1" w:styleId="607C3C0ADF3D44CB8C5D4012184CBFC4">
    <w:name w:val="607C3C0ADF3D44CB8C5D4012184CBFC4"/>
    <w:qFormat/>
    <w:rPr>
      <w:sz w:val="22"/>
      <w:szCs w:val="22"/>
    </w:rPr>
  </w:style>
  <w:style w:type="paragraph" w:customStyle="1" w:styleId="4AED1558787B4705B4054D47349EB741">
    <w:name w:val="4AED1558787B4705B4054D47349EB741"/>
    <w:rPr>
      <w:sz w:val="22"/>
      <w:szCs w:val="22"/>
    </w:rPr>
  </w:style>
  <w:style w:type="paragraph" w:customStyle="1" w:styleId="F02CF5D3ED06479896EAF00CB8BE49A4">
    <w:name w:val="F02CF5D3ED06479896EAF00CB8BE49A4"/>
    <w:rPr>
      <w:sz w:val="22"/>
      <w:szCs w:val="22"/>
    </w:rPr>
  </w:style>
  <w:style w:type="paragraph" w:customStyle="1" w:styleId="FAB75D64AAC2469B99A5998484348E12">
    <w:name w:val="FAB75D64AAC2469B99A5998484348E12"/>
    <w:rPr>
      <w:sz w:val="22"/>
      <w:szCs w:val="22"/>
    </w:rPr>
  </w:style>
  <w:style w:type="paragraph" w:customStyle="1" w:styleId="DF9EAAA52A6C44FEAEAD1D50BD73128B">
    <w:name w:val="DF9EAAA52A6C44FEAEAD1D50BD73128B"/>
    <w:rPr>
      <w:sz w:val="22"/>
      <w:szCs w:val="22"/>
    </w:rPr>
  </w:style>
  <w:style w:type="paragraph" w:customStyle="1" w:styleId="C14DE5D9A35744538849E8F2A75B7FF4">
    <w:name w:val="C14DE5D9A35744538849E8F2A75B7FF4"/>
    <w:qFormat/>
    <w:rPr>
      <w:sz w:val="22"/>
      <w:szCs w:val="22"/>
    </w:rPr>
  </w:style>
  <w:style w:type="paragraph" w:customStyle="1" w:styleId="B6D98AF0262C4DB9B89AF0B4C31F36AB">
    <w:name w:val="B6D98AF0262C4DB9B89AF0B4C31F36AB"/>
    <w:qFormat/>
    <w:rPr>
      <w:sz w:val="22"/>
      <w:szCs w:val="22"/>
    </w:rPr>
  </w:style>
  <w:style w:type="paragraph" w:customStyle="1" w:styleId="969D167D8B784765880290C3C6BB68E0">
    <w:name w:val="969D167D8B784765880290C3C6BB68E0"/>
    <w:qFormat/>
    <w:rPr>
      <w:sz w:val="22"/>
      <w:szCs w:val="22"/>
    </w:rPr>
  </w:style>
  <w:style w:type="paragraph" w:customStyle="1" w:styleId="1BB3B8B1632D42059970535C8E54604B">
    <w:name w:val="1BB3B8B1632D42059970535C8E54604B"/>
    <w:qFormat/>
    <w:rPr>
      <w:sz w:val="22"/>
      <w:szCs w:val="22"/>
    </w:rPr>
  </w:style>
  <w:style w:type="paragraph" w:customStyle="1" w:styleId="354468D76FBE4D98808CE020996F39CD">
    <w:name w:val="354468D76FBE4D98808CE020996F39CD"/>
    <w:qFormat/>
    <w:rPr>
      <w:sz w:val="22"/>
      <w:szCs w:val="22"/>
    </w:rPr>
  </w:style>
  <w:style w:type="paragraph" w:customStyle="1" w:styleId="7DBBCC3D4EFB472D8F6F75F7235F6E56">
    <w:name w:val="7DBBCC3D4EFB472D8F6F75F7235F6E56"/>
    <w:rPr>
      <w:sz w:val="22"/>
      <w:szCs w:val="22"/>
    </w:rPr>
  </w:style>
  <w:style w:type="paragraph" w:customStyle="1" w:styleId="BFC7E477460C4CF1931B99FA905A4ACE">
    <w:name w:val="BFC7E477460C4CF1931B99FA905A4ACE"/>
    <w:rsid w:val="00BA25B3"/>
    <w:rPr>
      <w:sz w:val="22"/>
      <w:szCs w:val="22"/>
    </w:rPr>
  </w:style>
  <w:style w:type="paragraph" w:customStyle="1" w:styleId="694D35FFB5CD4F0CAC1ACFD49737BFDF">
    <w:name w:val="694D35FFB5CD4F0CAC1ACFD49737BFDF"/>
    <w:rsid w:val="00BA25B3"/>
    <w:rPr>
      <w:sz w:val="22"/>
      <w:szCs w:val="22"/>
    </w:rPr>
  </w:style>
  <w:style w:type="paragraph" w:customStyle="1" w:styleId="AD3210094CB04EBAA4A3DADA45AB7BEF">
    <w:name w:val="AD3210094CB04EBAA4A3DADA45AB7BEF"/>
    <w:rsid w:val="00BA25B3"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EC95DE-5B8F-4551-BBBE-DE1BC4AF2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d'entreprise</Template>
  <TotalTime>56</TotalTime>
  <Pages>1</Pages>
  <Words>2255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Programmation microcontrôleur en Python</vt:lpstr>
    </vt:vector>
  </TitlesOfParts>
  <Company/>
  <LinksUpToDate>false</LinksUpToDate>
  <CharactersWithSpaces>14631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Programmation microcontrôleur en Python</dc:title>
  <dc:subject>Tutoriel d’installation de l’IDE Python et gestion des ressources matérielles</dc:subject>
  <dc:creator>Vincent Desnos</dc:creator>
  <cp:lastModifiedBy>Mr vince D</cp:lastModifiedBy>
  <cp:revision>12</cp:revision>
  <dcterms:created xsi:type="dcterms:W3CDTF">2017-12-16T22:40:00Z</dcterms:created>
  <dcterms:modified xsi:type="dcterms:W3CDTF">2018-02-28T20:55:00Z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KSOProductBuildVer">
    <vt:lpwstr>1036-10.1.0.5707</vt:lpwstr>
  </property>
</Properties>
</file>